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C714" w14:textId="6E53FC62" w:rsidR="00E71ED7" w:rsidRPr="00BB72A6" w:rsidRDefault="0097522A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Sistema</w:t>
      </w:r>
    </w:p>
    <w:p w14:paraId="46B3FE31" w14:textId="77777777" w:rsidR="00E71ED7" w:rsidRPr="00BB72A6" w:rsidRDefault="00E71ED7">
      <w:pPr>
        <w:pStyle w:val="Ttulo"/>
        <w:jc w:val="right"/>
        <w:rPr>
          <w:rFonts w:ascii="Times New Roman" w:hAnsi="Times New Roman"/>
          <w:lang w:val="pt-BR"/>
        </w:rPr>
      </w:pPr>
      <w:r w:rsidRPr="00BB72A6">
        <w:rPr>
          <w:rFonts w:ascii="Times New Roman" w:hAnsi="Times New Roman"/>
          <w:lang w:val="pt-BR"/>
        </w:rPr>
        <w:fldChar w:fldCharType="begin"/>
      </w:r>
      <w:r w:rsidRPr="00BB72A6">
        <w:rPr>
          <w:rFonts w:ascii="Times New Roman" w:hAnsi="Times New Roman"/>
          <w:lang w:val="pt-BR"/>
        </w:rPr>
        <w:instrText xml:space="preserve"> TITLE  \* MERGEFORMAT </w:instrText>
      </w:r>
      <w:r w:rsidRPr="00BB72A6">
        <w:rPr>
          <w:rFonts w:ascii="Times New Roman" w:hAnsi="Times New Roman"/>
          <w:lang w:val="pt-BR"/>
        </w:rPr>
        <w:fldChar w:fldCharType="separate"/>
      </w:r>
      <w:r w:rsidR="009A4046" w:rsidRPr="00BB72A6">
        <w:rPr>
          <w:rFonts w:ascii="Times New Roman" w:hAnsi="Times New Roman"/>
          <w:lang w:val="pt-BR"/>
        </w:rPr>
        <w:t>Plano de Testes</w:t>
      </w:r>
      <w:r w:rsidRPr="00BB72A6">
        <w:rPr>
          <w:rFonts w:ascii="Times New Roman" w:hAnsi="Times New Roman"/>
          <w:lang w:val="pt-BR"/>
        </w:rPr>
        <w:fldChar w:fldCharType="end"/>
      </w:r>
    </w:p>
    <w:p w14:paraId="022B72EC" w14:textId="77777777" w:rsidR="00E71ED7" w:rsidRPr="00BB72A6" w:rsidRDefault="00E71ED7">
      <w:pPr>
        <w:pStyle w:val="Ttulo"/>
        <w:jc w:val="right"/>
        <w:rPr>
          <w:rFonts w:ascii="Times New Roman" w:hAnsi="Times New Roman"/>
          <w:lang w:val="pt-BR"/>
        </w:rPr>
      </w:pPr>
    </w:p>
    <w:p w14:paraId="57E48865" w14:textId="35C978A8" w:rsidR="00E71ED7" w:rsidRPr="00BB72A6" w:rsidRDefault="00E71ED7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BB72A6">
        <w:rPr>
          <w:rFonts w:ascii="Times New Roman" w:hAnsi="Times New Roman"/>
          <w:sz w:val="28"/>
          <w:szCs w:val="28"/>
          <w:lang w:val="pt-BR"/>
        </w:rPr>
        <w:t xml:space="preserve">Versão </w:t>
      </w:r>
      <w:r w:rsidR="0097522A">
        <w:rPr>
          <w:rFonts w:ascii="Times New Roman" w:hAnsi="Times New Roman"/>
          <w:sz w:val="28"/>
          <w:szCs w:val="28"/>
          <w:lang w:val="pt-BR"/>
        </w:rPr>
        <w:t>1</w:t>
      </w:r>
      <w:r w:rsidRPr="00BB72A6">
        <w:rPr>
          <w:rFonts w:ascii="Times New Roman" w:hAnsi="Times New Roman"/>
          <w:sz w:val="28"/>
          <w:szCs w:val="28"/>
          <w:lang w:val="pt-BR"/>
        </w:rPr>
        <w:t>.0</w:t>
      </w:r>
    </w:p>
    <w:p w14:paraId="75518187" w14:textId="77777777" w:rsidR="00E71ED7" w:rsidRPr="00BB72A6" w:rsidRDefault="00E71ED7" w:rsidP="00C35303">
      <w:pPr>
        <w:pStyle w:val="InfoBlue"/>
      </w:pPr>
    </w:p>
    <w:p w14:paraId="52E30C08" w14:textId="77777777" w:rsidR="00E71ED7" w:rsidRPr="00BB72A6" w:rsidRDefault="00E71ED7" w:rsidP="00C35303">
      <w:pPr>
        <w:pStyle w:val="InfoBlue"/>
      </w:pPr>
    </w:p>
    <w:p w14:paraId="2E34AD29" w14:textId="7F7F524B" w:rsidR="00D822CE" w:rsidRPr="00BB72A6" w:rsidRDefault="00D822CE" w:rsidP="00D822CE">
      <w:pPr>
        <w:pStyle w:val="InfoBlue"/>
      </w:pPr>
    </w:p>
    <w:p w14:paraId="35E3DBEE" w14:textId="77777777" w:rsidR="00E71ED7" w:rsidRPr="00BB72A6" w:rsidRDefault="00E71ED7">
      <w:pPr>
        <w:pStyle w:val="Ttulo"/>
        <w:rPr>
          <w:rFonts w:ascii="Times New Roman" w:hAnsi="Times New Roman"/>
          <w:sz w:val="28"/>
          <w:szCs w:val="28"/>
          <w:lang w:val="pt-BR"/>
        </w:rPr>
      </w:pPr>
    </w:p>
    <w:p w14:paraId="017911BB" w14:textId="77777777" w:rsidR="00E71ED7" w:rsidRPr="00BB72A6" w:rsidRDefault="00E71ED7">
      <w:pPr>
        <w:rPr>
          <w:lang w:val="pt-BR"/>
        </w:rPr>
        <w:sectPr w:rsidR="00E71ED7" w:rsidRPr="00BB72A6">
          <w:headerReference w:type="default" r:id="rId10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14:paraId="1CA9E55D" w14:textId="77777777" w:rsidR="00E71ED7" w:rsidRPr="00BB72A6" w:rsidRDefault="00E71ED7">
      <w:pPr>
        <w:pStyle w:val="Ttulo"/>
        <w:rPr>
          <w:rFonts w:ascii="Times New Roman" w:hAnsi="Times New Roman"/>
          <w:lang w:val="pt-BR"/>
        </w:rPr>
      </w:pPr>
      <w:r w:rsidRPr="00BB72A6">
        <w:rPr>
          <w:rFonts w:ascii="Times New Roman" w:hAnsi="Times New Roman"/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E71ED7" w:rsidRPr="00BB72A6" w14:paraId="6C070397" w14:textId="77777777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0DDA1" w14:textId="77777777" w:rsidR="00E71ED7" w:rsidRPr="00BB72A6" w:rsidRDefault="00E71ED7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BB72A6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33B59" w14:textId="77777777" w:rsidR="00E71ED7" w:rsidRPr="00BB72A6" w:rsidRDefault="00E71ED7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BB72A6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89CFF" w14:textId="77777777" w:rsidR="00E71ED7" w:rsidRPr="00BB72A6" w:rsidRDefault="00E71ED7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BB72A6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BD067" w14:textId="77777777" w:rsidR="00E71ED7" w:rsidRPr="00BB72A6" w:rsidRDefault="00E71ED7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BB72A6">
              <w:rPr>
                <w:b/>
                <w:bCs/>
                <w:lang w:val="pt-BR"/>
              </w:rPr>
              <w:t>Autor</w:t>
            </w:r>
          </w:p>
        </w:tc>
      </w:tr>
      <w:tr w:rsidR="00E71ED7" w:rsidRPr="000D485E" w14:paraId="211F4931" w14:textId="77777777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1A194" w14:textId="28546813" w:rsidR="00E71ED7" w:rsidRPr="00BB72A6" w:rsidRDefault="0097522A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2</w:t>
            </w:r>
            <w:r w:rsidR="000A1BC7" w:rsidRPr="00BB72A6">
              <w:rPr>
                <w:lang w:val="pt-BR"/>
              </w:rPr>
              <w:t>4</w:t>
            </w:r>
            <w:r w:rsidR="004819EF" w:rsidRPr="00BB72A6">
              <w:rPr>
                <w:lang w:val="pt-BR"/>
              </w:rPr>
              <w:t>/</w:t>
            </w:r>
            <w:r>
              <w:rPr>
                <w:lang w:val="pt-BR"/>
              </w:rPr>
              <w:t>05</w:t>
            </w:r>
            <w:r w:rsidR="004819EF" w:rsidRPr="00BB72A6">
              <w:rPr>
                <w:lang w:val="pt-BR"/>
              </w:rPr>
              <w:t>202</w:t>
            </w:r>
            <w:r>
              <w:rPr>
                <w:lang w:val="pt-BR"/>
              </w:rPr>
              <w:t>5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08FFE" w14:textId="091683A7" w:rsidR="00E71ED7" w:rsidRPr="00BB72A6" w:rsidRDefault="004819EF">
            <w:pPr>
              <w:pStyle w:val="Tabletext"/>
              <w:rPr>
                <w:lang w:val="pt-BR"/>
              </w:rPr>
            </w:pPr>
            <w:r w:rsidRPr="00BB72A6"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0EC53" w14:textId="04516029" w:rsidR="00E71ED7" w:rsidRPr="00BB72A6" w:rsidRDefault="00FC4C31">
            <w:pPr>
              <w:pStyle w:val="Tabletext"/>
              <w:rPr>
                <w:lang w:val="pt-BR"/>
              </w:rPr>
            </w:pPr>
            <w:r w:rsidRPr="00BB72A6">
              <w:rPr>
                <w:lang w:val="pt-BR"/>
              </w:rPr>
              <w:t>Confecção</w:t>
            </w:r>
            <w:r w:rsidR="007C377E" w:rsidRPr="00BB72A6">
              <w:rPr>
                <w:lang w:val="pt-BR"/>
              </w:rPr>
              <w:t xml:space="preserve"> dos casos de teste dos Requisitos Funcionais.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6F91B" w14:textId="0D2683D3" w:rsidR="00E71ED7" w:rsidRPr="00BB72A6" w:rsidRDefault="00E71ED7">
            <w:pPr>
              <w:pStyle w:val="Tabletext"/>
              <w:rPr>
                <w:lang w:val="pt-BR"/>
              </w:rPr>
            </w:pPr>
          </w:p>
        </w:tc>
      </w:tr>
      <w:tr w:rsidR="00E71ED7" w:rsidRPr="000D485E" w14:paraId="6BB8C36D" w14:textId="77777777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7A21C" w14:textId="5753BCD3" w:rsidR="00E71ED7" w:rsidRPr="00BB72A6" w:rsidRDefault="0097522A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2</w:t>
            </w:r>
            <w:r w:rsidR="00F46C6D" w:rsidRPr="00BB72A6">
              <w:rPr>
                <w:lang w:val="pt-BR"/>
              </w:rPr>
              <w:t>6/</w:t>
            </w:r>
            <w:r>
              <w:rPr>
                <w:lang w:val="pt-BR"/>
              </w:rPr>
              <w:t>05</w:t>
            </w:r>
            <w:r w:rsidR="00F46C6D" w:rsidRPr="00BB72A6">
              <w:rPr>
                <w:lang w:val="pt-BR"/>
              </w:rPr>
              <w:t>/20</w:t>
            </w:r>
            <w:r>
              <w:rPr>
                <w:lang w:val="pt-BR"/>
              </w:rPr>
              <w:t>25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2E6AF" w14:textId="456DEC68" w:rsidR="00E71ED7" w:rsidRPr="00BB72A6" w:rsidRDefault="005F29AB">
            <w:pPr>
              <w:pStyle w:val="Tabletext"/>
              <w:rPr>
                <w:lang w:val="pt-BR"/>
              </w:rPr>
            </w:pPr>
            <w:r w:rsidRPr="00BB72A6">
              <w:rPr>
                <w:lang w:val="pt-BR"/>
              </w:rPr>
              <w:t>2</w:t>
            </w:r>
            <w:r w:rsidR="00F46C6D" w:rsidRPr="00BB72A6">
              <w:rPr>
                <w:lang w:val="pt-BR"/>
              </w:rPr>
              <w:t>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8B198" w14:textId="12370D5A" w:rsidR="00E71ED7" w:rsidRPr="00BB72A6" w:rsidRDefault="0071710F">
            <w:pPr>
              <w:pStyle w:val="Tabletext"/>
              <w:rPr>
                <w:lang w:val="pt-BR"/>
              </w:rPr>
            </w:pPr>
            <w:r w:rsidRPr="00BB72A6">
              <w:rPr>
                <w:lang w:val="pt-BR"/>
              </w:rPr>
              <w:t>Escrita dos tópicos</w:t>
            </w:r>
            <w:r w:rsidR="000D2733" w:rsidRPr="00BB72A6">
              <w:rPr>
                <w:lang w:val="pt-BR"/>
              </w:rPr>
              <w:t>: Introdução, Objetivo</w:t>
            </w:r>
            <w:r w:rsidR="008E1C2A" w:rsidRPr="00BB72A6">
              <w:rPr>
                <w:lang w:val="pt-BR"/>
              </w:rPr>
              <w:t>, Objetivos dos testes</w:t>
            </w:r>
            <w:r w:rsidR="004429B8" w:rsidRPr="00BB72A6">
              <w:rPr>
                <w:lang w:val="pt-BR"/>
              </w:rPr>
              <w:t>,</w:t>
            </w:r>
            <w:r w:rsidR="00E3715F" w:rsidRPr="00BB72A6">
              <w:rPr>
                <w:lang w:val="pt-BR"/>
              </w:rPr>
              <w:t xml:space="preserve"> </w:t>
            </w:r>
            <w:r w:rsidR="000D2733" w:rsidRPr="00BB72A6">
              <w:rPr>
                <w:lang w:val="pt-BR"/>
              </w:rPr>
              <w:t>Condições</w:t>
            </w:r>
            <w:r w:rsidR="008E1C2A" w:rsidRPr="00BB72A6">
              <w:rPr>
                <w:lang w:val="pt-BR"/>
              </w:rPr>
              <w:t xml:space="preserve"> do teste</w:t>
            </w:r>
            <w:r w:rsidR="00E405CF" w:rsidRPr="00BB72A6">
              <w:rPr>
                <w:lang w:val="pt-BR"/>
              </w:rPr>
              <w:t>, Referências e Responsabilidade</w:t>
            </w:r>
            <w:r w:rsidR="00AD570D" w:rsidRPr="00BB72A6">
              <w:rPr>
                <w:lang w:val="pt-BR"/>
              </w:rPr>
              <w:t>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21551" w14:textId="199BF15F" w:rsidR="00E71ED7" w:rsidRPr="00BB72A6" w:rsidRDefault="00E71ED7">
            <w:pPr>
              <w:pStyle w:val="Tabletext"/>
              <w:rPr>
                <w:lang w:val="pt-BR"/>
              </w:rPr>
            </w:pPr>
          </w:p>
        </w:tc>
      </w:tr>
      <w:tr w:rsidR="00E71ED7" w:rsidRPr="000D485E" w14:paraId="51C73320" w14:textId="77777777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E284E" w14:textId="77E9018C" w:rsidR="00E71ED7" w:rsidRPr="00BB72A6" w:rsidRDefault="00D508F5">
            <w:pPr>
              <w:pStyle w:val="Tabletext"/>
              <w:rPr>
                <w:lang w:val="pt-BR"/>
              </w:rPr>
            </w:pPr>
            <w:r w:rsidRPr="00BB72A6">
              <w:rPr>
                <w:lang w:val="pt-BR"/>
              </w:rPr>
              <w:t>07/</w:t>
            </w:r>
            <w:r w:rsidR="0097522A">
              <w:rPr>
                <w:lang w:val="pt-BR"/>
              </w:rPr>
              <w:t>06</w:t>
            </w:r>
            <w:r w:rsidRPr="00BB72A6">
              <w:rPr>
                <w:lang w:val="pt-BR"/>
              </w:rPr>
              <w:t>/202</w:t>
            </w:r>
            <w:r w:rsidR="0097522A">
              <w:rPr>
                <w:lang w:val="pt-BR"/>
              </w:rPr>
              <w:t>5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D0DFB" w14:textId="7D0878EC" w:rsidR="00E71ED7" w:rsidRPr="00BB72A6" w:rsidRDefault="00D508F5">
            <w:pPr>
              <w:pStyle w:val="Tabletext"/>
              <w:rPr>
                <w:lang w:val="pt-BR"/>
              </w:rPr>
            </w:pPr>
            <w:r w:rsidRPr="00BB72A6">
              <w:rPr>
                <w:lang w:val="pt-BR"/>
              </w:rPr>
              <w:t>3.0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E2144" w14:textId="11C7A963" w:rsidR="00E71ED7" w:rsidRPr="00BB72A6" w:rsidRDefault="00FC4C31">
            <w:pPr>
              <w:pStyle w:val="Tabletext"/>
              <w:rPr>
                <w:lang w:val="pt-BR"/>
              </w:rPr>
            </w:pPr>
            <w:r w:rsidRPr="00BB72A6">
              <w:rPr>
                <w:lang w:val="pt-BR"/>
              </w:rPr>
              <w:t xml:space="preserve">Confecção dos casos de teste dos Requisitos Não-Funcionais e </w:t>
            </w:r>
            <w:r w:rsidR="00974A2C" w:rsidRPr="00BB72A6">
              <w:rPr>
                <w:lang w:val="pt-BR"/>
              </w:rPr>
              <w:t>escrita do cronograma.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EE154" w14:textId="0E879A70" w:rsidR="00E71ED7" w:rsidRPr="00BB72A6" w:rsidRDefault="00E71ED7">
            <w:pPr>
              <w:pStyle w:val="Tabletext"/>
              <w:rPr>
                <w:lang w:val="pt-BR"/>
              </w:rPr>
            </w:pPr>
          </w:p>
        </w:tc>
      </w:tr>
      <w:tr w:rsidR="00E71ED7" w:rsidRPr="000D485E" w14:paraId="0DABE60D" w14:textId="77777777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123C5" w14:textId="77777777" w:rsidR="00E71ED7" w:rsidRPr="00BB72A6" w:rsidRDefault="00E71ED7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631E7" w14:textId="77777777" w:rsidR="00E71ED7" w:rsidRPr="00BB72A6" w:rsidRDefault="00E71ED7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555FE" w14:textId="77777777" w:rsidR="00E71ED7" w:rsidRPr="00BB72A6" w:rsidRDefault="00E71ED7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0BA67" w14:textId="77777777" w:rsidR="00E71ED7" w:rsidRPr="00BB72A6" w:rsidRDefault="00E71ED7">
            <w:pPr>
              <w:pStyle w:val="Tabletext"/>
              <w:rPr>
                <w:lang w:val="pt-BR"/>
              </w:rPr>
            </w:pPr>
          </w:p>
        </w:tc>
      </w:tr>
    </w:tbl>
    <w:p w14:paraId="16A53207" w14:textId="77777777" w:rsidR="00E71ED7" w:rsidRPr="00BB72A6" w:rsidRDefault="00E71ED7">
      <w:pPr>
        <w:rPr>
          <w:lang w:val="pt-BR"/>
        </w:rPr>
      </w:pPr>
    </w:p>
    <w:p w14:paraId="5A7CFDF3" w14:textId="77777777" w:rsidR="00E71ED7" w:rsidRPr="00BB72A6" w:rsidRDefault="00E71ED7">
      <w:pPr>
        <w:pStyle w:val="Ttulo"/>
        <w:rPr>
          <w:rFonts w:ascii="Times New Roman" w:hAnsi="Times New Roman"/>
          <w:lang w:val="pt-BR"/>
        </w:rPr>
      </w:pPr>
      <w:r w:rsidRPr="00BB72A6">
        <w:rPr>
          <w:rFonts w:ascii="Times New Roman" w:hAnsi="Times New Roman"/>
          <w:lang w:val="pt-BR"/>
        </w:rPr>
        <w:br w:type="page"/>
      </w:r>
      <w:r w:rsidRPr="00BB72A6">
        <w:rPr>
          <w:rFonts w:ascii="Times New Roman" w:hAnsi="Times New Roman"/>
          <w:lang w:val="pt-BR"/>
        </w:rPr>
        <w:lastRenderedPageBreak/>
        <w:t>Índice Analítico</w:t>
      </w:r>
    </w:p>
    <w:p w14:paraId="1D66399C" w14:textId="6F96702B" w:rsidR="00304D4B" w:rsidRDefault="00E71ED7">
      <w:pPr>
        <w:pStyle w:val="Sumrio1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val="pt-BR" w:eastAsia="pt-BR"/>
          <w14:ligatures w14:val="standardContextual"/>
        </w:rPr>
      </w:pPr>
      <w:r w:rsidRPr="00BB72A6">
        <w:rPr>
          <w:lang w:val="pt-BR"/>
        </w:rPr>
        <w:fldChar w:fldCharType="begin"/>
      </w:r>
      <w:r w:rsidRPr="00BB72A6">
        <w:rPr>
          <w:lang w:val="pt-BR"/>
        </w:rPr>
        <w:instrText xml:space="preserve"> TOC \o "1-3" </w:instrText>
      </w:r>
      <w:r w:rsidRPr="00BB72A6">
        <w:rPr>
          <w:lang w:val="pt-BR"/>
        </w:rPr>
        <w:fldChar w:fldCharType="separate"/>
      </w:r>
      <w:r w:rsidR="00304D4B" w:rsidRPr="00307521">
        <w:rPr>
          <w:noProof/>
          <w:lang w:val="pt-BR"/>
        </w:rPr>
        <w:t>INTRODUÇÃO</w:t>
      </w:r>
      <w:r w:rsidR="00304D4B">
        <w:rPr>
          <w:noProof/>
        </w:rPr>
        <w:tab/>
      </w:r>
      <w:r w:rsidR="00304D4B">
        <w:rPr>
          <w:noProof/>
        </w:rPr>
        <w:fldChar w:fldCharType="begin"/>
      </w:r>
      <w:r w:rsidR="00304D4B">
        <w:rPr>
          <w:noProof/>
        </w:rPr>
        <w:instrText xml:space="preserve"> PAGEREF _Toc212478352 \h </w:instrText>
      </w:r>
      <w:r w:rsidR="00304D4B">
        <w:rPr>
          <w:noProof/>
        </w:rPr>
      </w:r>
      <w:r w:rsidR="00304D4B">
        <w:rPr>
          <w:noProof/>
        </w:rPr>
        <w:fldChar w:fldCharType="separate"/>
      </w:r>
      <w:r w:rsidR="00304D4B">
        <w:rPr>
          <w:noProof/>
        </w:rPr>
        <w:t>4</w:t>
      </w:r>
      <w:r w:rsidR="00304D4B">
        <w:rPr>
          <w:noProof/>
        </w:rPr>
        <w:fldChar w:fldCharType="end"/>
      </w:r>
    </w:p>
    <w:p w14:paraId="75BCDAD5" w14:textId="0E721433" w:rsidR="00304D4B" w:rsidRDefault="00304D4B">
      <w:pPr>
        <w:pStyle w:val="Sumrio2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val="pt-BR" w:eastAsia="pt-BR"/>
          <w14:ligatures w14:val="standardContextual"/>
        </w:rPr>
      </w:pPr>
      <w:r w:rsidRPr="00307521">
        <w:rPr>
          <w:noProof/>
          <w:lang w:val="pt-BR"/>
        </w:rPr>
        <w:t>Finalidade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_Toc212478353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92400F5" w14:textId="752109A6" w:rsidR="00304D4B" w:rsidRDefault="00304D4B">
      <w:pPr>
        <w:pStyle w:val="Sumrio2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val="pt-BR" w:eastAsia="pt-BR"/>
          <w14:ligatures w14:val="standardContextual"/>
        </w:rPr>
      </w:pPr>
      <w:r w:rsidRPr="00307521">
        <w:rPr>
          <w:noProof/>
          <w:lang w:val="pt-BR"/>
        </w:rPr>
        <w:t>Definições, Acrônimos e Abreviações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_Toc212478354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545A048" w14:textId="2924F910" w:rsidR="00304D4B" w:rsidRDefault="00304D4B">
      <w:pPr>
        <w:pStyle w:val="Sumrio1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val="pt-BR" w:eastAsia="pt-BR"/>
          <w14:ligatures w14:val="standardContextual"/>
        </w:rPr>
      </w:pPr>
      <w:r w:rsidRPr="00307521">
        <w:rPr>
          <w:noProof/>
          <w:lang w:val="pt-BR"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_Toc212478355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B22A57F" w14:textId="0EA7D8BD" w:rsidR="00304D4B" w:rsidRDefault="00304D4B">
      <w:pPr>
        <w:pStyle w:val="Sumrio1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val="pt-BR" w:eastAsia="pt-BR"/>
          <w14:ligatures w14:val="standardContextual"/>
        </w:rPr>
      </w:pPr>
      <w:r w:rsidRPr="00307521">
        <w:rPr>
          <w:noProof/>
          <w:lang w:val="pt-BR"/>
        </w:rPr>
        <w:t>OBJETIVOS DOS TESTES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_Toc212478356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B33F3F1" w14:textId="2500EC2C" w:rsidR="00304D4B" w:rsidRDefault="00304D4B">
      <w:pPr>
        <w:pStyle w:val="Sumrio1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val="pt-BR" w:eastAsia="pt-BR"/>
          <w14:ligatures w14:val="standardContextual"/>
        </w:rPr>
      </w:pPr>
      <w:r w:rsidRPr="00307521">
        <w:rPr>
          <w:noProof/>
          <w:lang w:val="pt-BR"/>
        </w:rPr>
        <w:t>REQUISITOS A SEREM TESTADOS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_Toc212478357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32259AB" w14:textId="211ACA4E" w:rsidR="00304D4B" w:rsidRDefault="00304D4B">
      <w:pPr>
        <w:pStyle w:val="Sumrio1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val="pt-BR" w:eastAsia="pt-BR"/>
          <w14:ligatures w14:val="standardContextual"/>
        </w:rPr>
      </w:pPr>
      <w:r w:rsidRPr="00307521">
        <w:rPr>
          <w:noProof/>
          <w:lang w:val="pt-BR"/>
        </w:rPr>
        <w:t>ESTRATÉGIAS E FERRAMENTAS DE TESTE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_Toc212478358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7D6A501" w14:textId="0F151505" w:rsidR="00304D4B" w:rsidRDefault="00304D4B">
      <w:pPr>
        <w:pStyle w:val="Sumrio1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val="pt-BR" w:eastAsia="pt-BR"/>
          <w14:ligatures w14:val="standardContextual"/>
        </w:rPr>
      </w:pPr>
      <w:r w:rsidRPr="00307521">
        <w:rPr>
          <w:noProof/>
          <w:lang w:val="pt-BR"/>
        </w:rPr>
        <w:t>CASOS DE TESTE DE REQUISITOS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_Toc212478359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084CD75" w14:textId="0157B035" w:rsidR="00304D4B" w:rsidRDefault="00304D4B">
      <w:pPr>
        <w:pStyle w:val="Sumrio1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val="pt-BR" w:eastAsia="pt-BR"/>
          <w14:ligatures w14:val="standardContextual"/>
        </w:rPr>
      </w:pPr>
      <w:r w:rsidRPr="00307521">
        <w:rPr>
          <w:noProof/>
          <w:lang w:val="pt-BR"/>
        </w:rPr>
        <w:t>CASOS DE TESTE DE REQUISITOS NÃO-FUNCIONAIS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_Toc212478360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1CB0741" w14:textId="1B3FCD54" w:rsidR="00304D4B" w:rsidRDefault="00304D4B">
      <w:pPr>
        <w:pStyle w:val="Sumrio1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val="pt-BR" w:eastAsia="pt-BR"/>
          <w14:ligatures w14:val="standardContextual"/>
        </w:rPr>
      </w:pPr>
      <w:r w:rsidRPr="00307521">
        <w:rPr>
          <w:noProof/>
          <w:lang w:val="pt-BR"/>
        </w:rPr>
        <w:t>CRITERIO DE SUCESSO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_Toc212478361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4E204EE" w14:textId="26B08BA0" w:rsidR="00304D4B" w:rsidRDefault="00304D4B">
      <w:pPr>
        <w:pStyle w:val="Sumrio1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val="pt-BR" w:eastAsia="pt-BR"/>
          <w14:ligatures w14:val="standardContextual"/>
        </w:rPr>
      </w:pPr>
      <w:r w:rsidRPr="00307521">
        <w:rPr>
          <w:noProof/>
          <w:lang w:val="pt-BR"/>
        </w:rPr>
        <w:t>CRONOGRAMA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_Toc212478362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DE400C3" w14:textId="56A892DF" w:rsidR="00304D4B" w:rsidRDefault="00304D4B">
      <w:pPr>
        <w:pStyle w:val="Sumrio1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val="pt-BR" w:eastAsia="pt-BR"/>
          <w14:ligatures w14:val="standardContextual"/>
        </w:rPr>
      </w:pPr>
      <w:r w:rsidRPr="00307521">
        <w:rPr>
          <w:noProof/>
          <w:lang w:val="pt-BR"/>
        </w:rPr>
        <w:t>REFERÊNCIAS BIBLIOGRÁFICAS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_Toc212478363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FE4508" w14:textId="497D21B9" w:rsidR="00304D4B" w:rsidRDefault="00304D4B">
      <w:pPr>
        <w:pStyle w:val="Sumrio1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val="pt-BR" w:eastAsia="pt-BR"/>
          <w14:ligatures w14:val="standardContextual"/>
        </w:rPr>
      </w:pPr>
      <w:r w:rsidRPr="00307521">
        <w:rPr>
          <w:noProof/>
          <w:lang w:val="pt-BR"/>
        </w:rPr>
        <w:t>RESPONSABILIDADES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_Toc212478364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1E05B14" w14:textId="6BAB180C" w:rsidR="00E71ED7" w:rsidRPr="00BB72A6" w:rsidRDefault="00E71ED7">
      <w:pPr>
        <w:pStyle w:val="Ttulo"/>
        <w:rPr>
          <w:rFonts w:ascii="Times New Roman" w:hAnsi="Times New Roman"/>
          <w:lang w:val="pt-BR"/>
        </w:rPr>
      </w:pPr>
      <w:r w:rsidRPr="00BB72A6">
        <w:rPr>
          <w:rFonts w:ascii="Times New Roman" w:hAnsi="Times New Roman"/>
          <w:lang w:val="pt-BR"/>
        </w:rPr>
        <w:fldChar w:fldCharType="end"/>
      </w:r>
      <w:r w:rsidRPr="00BB72A6">
        <w:rPr>
          <w:rFonts w:ascii="Times New Roman" w:hAnsi="Times New Roman"/>
          <w:lang w:val="pt-BR"/>
        </w:rPr>
        <w:br w:type="page"/>
      </w:r>
      <w:r w:rsidRPr="00BB72A6">
        <w:rPr>
          <w:rFonts w:ascii="Times New Roman" w:hAnsi="Times New Roman"/>
          <w:lang w:val="pt-BR"/>
        </w:rPr>
        <w:lastRenderedPageBreak/>
        <w:fldChar w:fldCharType="begin"/>
      </w:r>
      <w:r w:rsidRPr="00BB72A6">
        <w:rPr>
          <w:rFonts w:ascii="Times New Roman" w:hAnsi="Times New Roman"/>
          <w:lang w:val="pt-BR"/>
        </w:rPr>
        <w:instrText xml:space="preserve"> TITLE  \* MERGEFORMAT </w:instrText>
      </w:r>
      <w:r w:rsidRPr="00BB72A6">
        <w:rPr>
          <w:rFonts w:ascii="Times New Roman" w:hAnsi="Times New Roman"/>
          <w:lang w:val="pt-BR"/>
        </w:rPr>
        <w:fldChar w:fldCharType="separate"/>
      </w:r>
      <w:r w:rsidR="009A4046" w:rsidRPr="00BB72A6">
        <w:rPr>
          <w:rFonts w:ascii="Times New Roman" w:hAnsi="Times New Roman"/>
          <w:lang w:val="pt-BR"/>
        </w:rPr>
        <w:t>Plano de Testes</w:t>
      </w:r>
      <w:r w:rsidRPr="00BB72A6">
        <w:rPr>
          <w:rFonts w:ascii="Times New Roman" w:hAnsi="Times New Roman"/>
          <w:lang w:val="pt-BR"/>
        </w:rPr>
        <w:fldChar w:fldCharType="end"/>
      </w:r>
      <w:r w:rsidRPr="00BB72A6">
        <w:rPr>
          <w:rFonts w:ascii="Times New Roman" w:hAnsi="Times New Roman"/>
          <w:lang w:val="pt-BR"/>
        </w:rPr>
        <w:t xml:space="preserve"> </w:t>
      </w:r>
    </w:p>
    <w:p w14:paraId="7BA9764D" w14:textId="340FA7D2" w:rsidR="001573F6" w:rsidRPr="00BB72A6" w:rsidRDefault="006C7E63" w:rsidP="00BB72A6">
      <w:pPr>
        <w:pStyle w:val="Ttulo1"/>
        <w:ind w:left="360" w:hanging="360"/>
        <w:rPr>
          <w:rFonts w:ascii="Times New Roman" w:hAnsi="Times New Roman"/>
          <w:lang w:val="pt-BR"/>
        </w:rPr>
      </w:pPr>
      <w:bookmarkStart w:id="0" w:name="_Toc456598586"/>
      <w:bookmarkStart w:id="1" w:name="_Toc212478352"/>
      <w:r w:rsidRPr="00BB72A6">
        <w:rPr>
          <w:rFonts w:ascii="Times New Roman" w:hAnsi="Times New Roman"/>
          <w:lang w:val="pt-BR"/>
        </w:rPr>
        <w:t>INTRODUÇÃO</w:t>
      </w:r>
      <w:bookmarkEnd w:id="0"/>
      <w:bookmarkEnd w:id="1"/>
    </w:p>
    <w:p w14:paraId="6BE6DBD6" w14:textId="77777777" w:rsidR="00E71ED7" w:rsidRPr="00BB72A6" w:rsidRDefault="00E71ED7">
      <w:pPr>
        <w:pStyle w:val="Ttulo2"/>
        <w:rPr>
          <w:rFonts w:ascii="Times New Roman" w:hAnsi="Times New Roman"/>
          <w:lang w:val="pt-BR"/>
        </w:rPr>
      </w:pPr>
      <w:bookmarkStart w:id="2" w:name="_Toc456598587"/>
      <w:bookmarkStart w:id="3" w:name="_Toc212478353"/>
      <w:r w:rsidRPr="00BB72A6">
        <w:rPr>
          <w:rFonts w:ascii="Times New Roman" w:hAnsi="Times New Roman"/>
          <w:lang w:val="pt-BR"/>
        </w:rPr>
        <w:t>Finalidade</w:t>
      </w:r>
      <w:bookmarkEnd w:id="2"/>
      <w:bookmarkEnd w:id="3"/>
    </w:p>
    <w:p w14:paraId="128C8D04" w14:textId="640498FA" w:rsidR="00D822CE" w:rsidRPr="00BB72A6" w:rsidRDefault="001573F6" w:rsidP="00D822CE">
      <w:pPr>
        <w:pStyle w:val="InfoBlue"/>
      </w:pPr>
      <w:bookmarkStart w:id="4" w:name="_Toc456598588"/>
      <w:r w:rsidRPr="00BB72A6">
        <w:t xml:space="preserve"> </w:t>
      </w:r>
    </w:p>
    <w:p w14:paraId="786BDA79" w14:textId="3D112157" w:rsidR="00A6514E" w:rsidRPr="00BB72A6" w:rsidRDefault="004030BE" w:rsidP="00126220">
      <w:pPr>
        <w:pStyle w:val="Corpodetexto"/>
        <w:spacing w:line="360" w:lineRule="auto"/>
        <w:jc w:val="both"/>
        <w:rPr>
          <w:lang w:val="pt-BR"/>
        </w:rPr>
      </w:pPr>
      <w:r w:rsidRPr="00BB72A6">
        <w:rPr>
          <w:lang w:val="pt-BR"/>
        </w:rPr>
        <w:t>Este documento tem como finalidade apresentar os testes de caso para os requisitos funcionais do projeto da disciplina</w:t>
      </w:r>
      <w:r w:rsidR="00A155C6" w:rsidRPr="00BB72A6">
        <w:rPr>
          <w:lang w:val="pt-BR"/>
        </w:rPr>
        <w:t xml:space="preserve"> de forma a </w:t>
      </w:r>
      <w:r w:rsidR="004A1B99" w:rsidRPr="00BB72A6">
        <w:rPr>
          <w:lang w:val="pt-BR"/>
        </w:rPr>
        <w:t xml:space="preserve">garantir e facilitar o processo de </w:t>
      </w:r>
      <w:r w:rsidR="00780E5E" w:rsidRPr="00BB72A6">
        <w:rPr>
          <w:lang w:val="pt-BR"/>
        </w:rPr>
        <w:t xml:space="preserve">teste do sistema. </w:t>
      </w:r>
      <w:r w:rsidR="00CF7FA9" w:rsidRPr="00BB72A6">
        <w:rPr>
          <w:lang w:val="pt-BR"/>
        </w:rPr>
        <w:t xml:space="preserve">Espera-se que os desenvolvedores do projeto utilizem o </w:t>
      </w:r>
      <w:r w:rsidR="00CA1406" w:rsidRPr="00BB72A6">
        <w:rPr>
          <w:lang w:val="pt-BR"/>
        </w:rPr>
        <w:t>este documento</w:t>
      </w:r>
      <w:r w:rsidR="00CF7FA9" w:rsidRPr="00BB72A6">
        <w:rPr>
          <w:lang w:val="pt-BR"/>
        </w:rPr>
        <w:t xml:space="preserve"> para garantir </w:t>
      </w:r>
      <w:r w:rsidR="00CA1406" w:rsidRPr="00BB72A6">
        <w:rPr>
          <w:lang w:val="pt-BR"/>
        </w:rPr>
        <w:t xml:space="preserve">a presença de todos os fluxos do sistema e suas exceções. </w:t>
      </w:r>
      <w:r w:rsidR="003F2CB7" w:rsidRPr="00BB72A6">
        <w:rPr>
          <w:lang w:val="pt-BR"/>
        </w:rPr>
        <w:t xml:space="preserve">O Plano de Testes </w:t>
      </w:r>
      <w:r w:rsidR="00CA1406" w:rsidRPr="00BB72A6">
        <w:rPr>
          <w:lang w:val="pt-BR"/>
        </w:rPr>
        <w:t xml:space="preserve">é particularmente importante </w:t>
      </w:r>
      <w:r w:rsidR="00283E80" w:rsidRPr="00BB72A6">
        <w:rPr>
          <w:lang w:val="pt-BR"/>
        </w:rPr>
        <w:t>para o desenvolvimento de um software</w:t>
      </w:r>
      <w:r w:rsidR="00BB2825" w:rsidRPr="00BB72A6">
        <w:rPr>
          <w:lang w:val="pt-BR"/>
        </w:rPr>
        <w:t xml:space="preserve"> visto que ele </w:t>
      </w:r>
      <w:r w:rsidR="009E1D3B" w:rsidRPr="00BB72A6">
        <w:rPr>
          <w:lang w:val="pt-BR"/>
        </w:rPr>
        <w:t xml:space="preserve">influencia diretamente </w:t>
      </w:r>
      <w:r w:rsidR="00F824CC" w:rsidRPr="00BB72A6">
        <w:rPr>
          <w:lang w:val="pt-BR"/>
        </w:rPr>
        <w:t xml:space="preserve">na qualidade do produto. </w:t>
      </w:r>
      <w:r w:rsidR="00C65AB6" w:rsidRPr="00BB72A6">
        <w:rPr>
          <w:lang w:val="pt-BR"/>
        </w:rPr>
        <w:t>Não é dever</w:t>
      </w:r>
      <w:r w:rsidR="0019321D" w:rsidRPr="00BB72A6">
        <w:rPr>
          <w:lang w:val="pt-BR"/>
        </w:rPr>
        <w:t xml:space="preserve"> deste documento</w:t>
      </w:r>
      <w:r w:rsidR="00C65AB6" w:rsidRPr="00BB72A6">
        <w:rPr>
          <w:lang w:val="pt-BR"/>
        </w:rPr>
        <w:t xml:space="preserve">, contudo, </w:t>
      </w:r>
      <w:r w:rsidR="0019321D" w:rsidRPr="00BB72A6">
        <w:rPr>
          <w:lang w:val="pt-BR"/>
        </w:rPr>
        <w:t>adicionar novos requisitos ao projeto</w:t>
      </w:r>
      <w:r w:rsidR="009040CB" w:rsidRPr="00BB72A6">
        <w:rPr>
          <w:lang w:val="pt-BR"/>
        </w:rPr>
        <w:t>, mas sim possibilitar a identificação de requisitos faltantes</w:t>
      </w:r>
      <w:r w:rsidR="0019321D" w:rsidRPr="00BB72A6">
        <w:rPr>
          <w:lang w:val="pt-BR"/>
        </w:rPr>
        <w:t>.</w:t>
      </w:r>
    </w:p>
    <w:p w14:paraId="350A9810" w14:textId="77777777" w:rsidR="00D822CE" w:rsidRPr="00BB72A6" w:rsidRDefault="00D822CE" w:rsidP="00D822CE">
      <w:pPr>
        <w:pStyle w:val="Ttulo2"/>
        <w:rPr>
          <w:rFonts w:ascii="Times New Roman" w:hAnsi="Times New Roman"/>
          <w:lang w:val="pt-BR"/>
        </w:rPr>
      </w:pPr>
      <w:bookmarkStart w:id="5" w:name="_Toc456598589"/>
      <w:bookmarkStart w:id="6" w:name="_Toc158699070"/>
      <w:bookmarkStart w:id="7" w:name="_Toc212478354"/>
      <w:bookmarkStart w:id="8" w:name="_Toc2128460"/>
      <w:bookmarkStart w:id="9" w:name="_Toc4864826"/>
      <w:bookmarkEnd w:id="4"/>
      <w:r w:rsidRPr="00BB72A6">
        <w:rPr>
          <w:rFonts w:ascii="Times New Roman" w:hAnsi="Times New Roman"/>
          <w:lang w:val="pt-BR"/>
        </w:rPr>
        <w:t>Definições, Acrônimos e Abreviações</w:t>
      </w:r>
      <w:bookmarkEnd w:id="5"/>
      <w:bookmarkEnd w:id="6"/>
      <w:bookmarkEnd w:id="7"/>
    </w:p>
    <w:p w14:paraId="04822A79" w14:textId="77777777" w:rsidR="001573F6" w:rsidRPr="00BB72A6" w:rsidRDefault="001573F6" w:rsidP="00A868DE">
      <w:pPr>
        <w:pStyle w:val="Corpodetexto"/>
        <w:rPr>
          <w:lang w:val="pt-BR"/>
        </w:rPr>
      </w:pPr>
    </w:p>
    <w:p w14:paraId="66187221" w14:textId="3666C2E0" w:rsidR="000161D1" w:rsidRPr="00BB72A6" w:rsidRDefault="000161D1" w:rsidP="00304D4B">
      <w:pPr>
        <w:pStyle w:val="Corpodetexto"/>
        <w:spacing w:after="0" w:line="360" w:lineRule="auto"/>
        <w:rPr>
          <w:lang w:val="pt-BR"/>
        </w:rPr>
      </w:pPr>
      <w:r w:rsidRPr="00BB72A6">
        <w:rPr>
          <w:lang w:val="pt-BR"/>
        </w:rPr>
        <w:t>CTRF – Caso de Teste de Requisito Funcional</w:t>
      </w:r>
    </w:p>
    <w:p w14:paraId="6E9720AF" w14:textId="427A9295" w:rsidR="000161D1" w:rsidRPr="00BB72A6" w:rsidRDefault="000161D1" w:rsidP="00304D4B">
      <w:pPr>
        <w:pStyle w:val="Corpodetexto"/>
        <w:spacing w:after="0" w:line="360" w:lineRule="auto"/>
        <w:rPr>
          <w:lang w:val="pt-BR"/>
        </w:rPr>
      </w:pPr>
      <w:r w:rsidRPr="00BB72A6">
        <w:rPr>
          <w:lang w:val="pt-BR"/>
        </w:rPr>
        <w:t>CTRNF – Caso de Teste de Requisito Não-Funcional</w:t>
      </w:r>
    </w:p>
    <w:p w14:paraId="604D6348" w14:textId="2D0F7D93" w:rsidR="00AC6587" w:rsidRPr="00BB72A6" w:rsidRDefault="00AC6587" w:rsidP="00304D4B">
      <w:pPr>
        <w:pStyle w:val="Corpodetexto"/>
        <w:spacing w:after="0" w:line="360" w:lineRule="auto"/>
        <w:rPr>
          <w:lang w:val="pt-BR"/>
        </w:rPr>
      </w:pPr>
      <w:r w:rsidRPr="00BB72A6">
        <w:rPr>
          <w:lang w:val="pt-BR"/>
        </w:rPr>
        <w:t>RF – Requisito Funcional</w:t>
      </w:r>
    </w:p>
    <w:p w14:paraId="45C5485B" w14:textId="00731ECB" w:rsidR="00DD59F0" w:rsidRPr="00BB72A6" w:rsidRDefault="00DD59F0" w:rsidP="00304D4B">
      <w:pPr>
        <w:pStyle w:val="Corpodetexto"/>
        <w:spacing w:after="0" w:line="360" w:lineRule="auto"/>
        <w:rPr>
          <w:lang w:val="pt-BR"/>
        </w:rPr>
      </w:pPr>
      <w:r w:rsidRPr="00BB72A6">
        <w:rPr>
          <w:lang w:val="pt-BR"/>
        </w:rPr>
        <w:t>RNF – Requisito Não-Funcional</w:t>
      </w:r>
    </w:p>
    <w:p w14:paraId="111A8449" w14:textId="77777777" w:rsidR="00AF4BE9" w:rsidRPr="00BB72A6" w:rsidRDefault="00C35303" w:rsidP="00BB54C5">
      <w:pPr>
        <w:pStyle w:val="Ttulo1"/>
        <w:autoSpaceDE/>
        <w:autoSpaceDN/>
        <w:ind w:left="0" w:firstLine="0"/>
        <w:rPr>
          <w:rFonts w:ascii="Times New Roman" w:hAnsi="Times New Roman"/>
          <w:lang w:val="pt-BR"/>
        </w:rPr>
      </w:pPr>
      <w:bookmarkStart w:id="10" w:name="_Toc212478355"/>
      <w:r w:rsidRPr="00BB72A6">
        <w:rPr>
          <w:rFonts w:ascii="Times New Roman" w:hAnsi="Times New Roman"/>
          <w:lang w:val="pt-BR"/>
        </w:rPr>
        <w:t>OBJETIVO</w:t>
      </w:r>
      <w:bookmarkEnd w:id="10"/>
    </w:p>
    <w:p w14:paraId="58EB82C5" w14:textId="77777777" w:rsidR="00283C71" w:rsidRPr="00BB72A6" w:rsidRDefault="00283C71" w:rsidP="00283C71">
      <w:pPr>
        <w:rPr>
          <w:lang w:val="pt-BR"/>
        </w:rPr>
      </w:pPr>
    </w:p>
    <w:p w14:paraId="072A6398" w14:textId="59FF7228" w:rsidR="00C35303" w:rsidRPr="00BB72A6" w:rsidRDefault="00283C71" w:rsidP="00C81814">
      <w:pPr>
        <w:spacing w:line="360" w:lineRule="auto"/>
        <w:ind w:left="720"/>
        <w:jc w:val="both"/>
        <w:rPr>
          <w:lang w:val="pt-BR"/>
        </w:rPr>
      </w:pPr>
      <w:r w:rsidRPr="00BB72A6">
        <w:rPr>
          <w:lang w:val="pt-BR"/>
        </w:rPr>
        <w:t xml:space="preserve">Este plano de teste tem como objetivo </w:t>
      </w:r>
      <w:r w:rsidR="00B96FDF" w:rsidRPr="00BB72A6">
        <w:rPr>
          <w:lang w:val="pt-BR"/>
        </w:rPr>
        <w:t>verificar</w:t>
      </w:r>
      <w:r w:rsidR="00EA216F" w:rsidRPr="00BB72A6">
        <w:rPr>
          <w:lang w:val="pt-BR"/>
        </w:rPr>
        <w:t xml:space="preserve"> o </w:t>
      </w:r>
      <w:r w:rsidR="00B96FDF" w:rsidRPr="00BB72A6">
        <w:rPr>
          <w:lang w:val="pt-BR"/>
        </w:rPr>
        <w:t xml:space="preserve">comportamento do </w:t>
      </w:r>
      <w:r w:rsidR="00EA216F" w:rsidRPr="00BB72A6">
        <w:rPr>
          <w:lang w:val="pt-BR"/>
        </w:rPr>
        <w:t>programa</w:t>
      </w:r>
      <w:r w:rsidR="00EA6EA8" w:rsidRPr="00BB72A6">
        <w:rPr>
          <w:lang w:val="pt-BR"/>
        </w:rPr>
        <w:t xml:space="preserve">, </w:t>
      </w:r>
      <w:r w:rsidR="00962678" w:rsidRPr="00BB72A6">
        <w:rPr>
          <w:lang w:val="pt-BR"/>
        </w:rPr>
        <w:t xml:space="preserve">descobrindo possíveis problemas </w:t>
      </w:r>
      <w:r w:rsidR="00AA344C" w:rsidRPr="00BB72A6">
        <w:rPr>
          <w:lang w:val="pt-BR"/>
        </w:rPr>
        <w:t xml:space="preserve">antes da </w:t>
      </w:r>
      <w:r w:rsidR="00851794" w:rsidRPr="00BB72A6">
        <w:rPr>
          <w:lang w:val="pt-BR"/>
        </w:rPr>
        <w:t xml:space="preserve">implementação, </w:t>
      </w:r>
      <w:r w:rsidR="00B96FDF" w:rsidRPr="00BB72A6">
        <w:rPr>
          <w:lang w:val="pt-BR"/>
        </w:rPr>
        <w:t xml:space="preserve">ao analisar diferentes cenários </w:t>
      </w:r>
      <w:r w:rsidR="002779D6" w:rsidRPr="00BB72A6">
        <w:rPr>
          <w:lang w:val="pt-BR"/>
        </w:rPr>
        <w:t>de execução</w:t>
      </w:r>
      <w:r w:rsidR="00083A51" w:rsidRPr="00BB72A6">
        <w:rPr>
          <w:lang w:val="pt-BR"/>
        </w:rPr>
        <w:t xml:space="preserve">. Através desta </w:t>
      </w:r>
      <w:r w:rsidR="0040329D" w:rsidRPr="00BB72A6">
        <w:rPr>
          <w:lang w:val="pt-BR"/>
        </w:rPr>
        <w:t>análise</w:t>
      </w:r>
      <w:r w:rsidR="00083A51" w:rsidRPr="00BB72A6">
        <w:rPr>
          <w:lang w:val="pt-BR"/>
        </w:rPr>
        <w:t xml:space="preserve"> é possível </w:t>
      </w:r>
      <w:r w:rsidR="0040329D" w:rsidRPr="00BB72A6">
        <w:rPr>
          <w:lang w:val="pt-BR"/>
        </w:rPr>
        <w:t xml:space="preserve">verificar se </w:t>
      </w:r>
      <w:r w:rsidR="00794C14" w:rsidRPr="00BB72A6">
        <w:rPr>
          <w:lang w:val="pt-BR"/>
        </w:rPr>
        <w:t>as especificações desejadas foram implementadas de maneira adequada</w:t>
      </w:r>
      <w:r w:rsidR="00673D22" w:rsidRPr="00BB72A6">
        <w:rPr>
          <w:lang w:val="pt-BR"/>
        </w:rPr>
        <w:t xml:space="preserve">, </w:t>
      </w:r>
      <w:r w:rsidR="00F227B9" w:rsidRPr="00BB72A6">
        <w:rPr>
          <w:lang w:val="pt-BR"/>
        </w:rPr>
        <w:t>evitando problemas futuros no ambiente de produção</w:t>
      </w:r>
      <w:r w:rsidR="00C4377E" w:rsidRPr="00BB72A6">
        <w:rPr>
          <w:lang w:val="pt-BR"/>
        </w:rPr>
        <w:t xml:space="preserve"> e, com isso, evitando gastos mais elevados para a realização de ajustes.</w:t>
      </w:r>
    </w:p>
    <w:p w14:paraId="003B7226" w14:textId="77777777" w:rsidR="00C35303" w:rsidRDefault="00D836E0" w:rsidP="00BB54C5">
      <w:pPr>
        <w:pStyle w:val="Ttulo1"/>
        <w:autoSpaceDE/>
        <w:autoSpaceDN/>
        <w:ind w:left="0" w:firstLine="0"/>
        <w:rPr>
          <w:rFonts w:ascii="Times New Roman" w:hAnsi="Times New Roman"/>
          <w:lang w:val="pt-BR"/>
        </w:rPr>
      </w:pPr>
      <w:bookmarkStart w:id="11" w:name="_Toc212478356"/>
      <w:r w:rsidRPr="00BB72A6">
        <w:rPr>
          <w:rFonts w:ascii="Times New Roman" w:hAnsi="Times New Roman"/>
          <w:lang w:val="pt-BR"/>
        </w:rPr>
        <w:t>OBJETIVOS DOS TESTES</w:t>
      </w:r>
      <w:bookmarkEnd w:id="11"/>
    </w:p>
    <w:p w14:paraId="36A05D8F" w14:textId="77777777" w:rsidR="00BA0819" w:rsidRPr="00BB72A6" w:rsidRDefault="00BA0819" w:rsidP="00BA0819">
      <w:pPr>
        <w:rPr>
          <w:lang w:val="pt-BR"/>
        </w:rPr>
      </w:pPr>
    </w:p>
    <w:p w14:paraId="0E8CD2B8" w14:textId="5165E78B" w:rsidR="00BB72A6" w:rsidRPr="00BB72A6" w:rsidRDefault="00BA0819" w:rsidP="000161D1">
      <w:pPr>
        <w:spacing w:line="360" w:lineRule="auto"/>
        <w:ind w:left="720"/>
        <w:jc w:val="both"/>
        <w:rPr>
          <w:lang w:val="pt-BR"/>
        </w:rPr>
      </w:pPr>
      <w:r w:rsidRPr="00BB72A6">
        <w:rPr>
          <w:lang w:val="pt-BR"/>
        </w:rPr>
        <w:t xml:space="preserve">Este plano de teste </w:t>
      </w:r>
      <w:r w:rsidR="00710319" w:rsidRPr="00BB72A6">
        <w:rPr>
          <w:lang w:val="pt-BR"/>
        </w:rPr>
        <w:t xml:space="preserve">planeja </w:t>
      </w:r>
      <w:r w:rsidR="00710319">
        <w:rPr>
          <w:lang w:val="pt-BR"/>
        </w:rPr>
        <w:t>executar os testes</w:t>
      </w:r>
      <w:r w:rsidR="00E664B0">
        <w:rPr>
          <w:lang w:val="pt-BR"/>
        </w:rPr>
        <w:t xml:space="preserve"> dos novos recursos </w:t>
      </w:r>
      <w:r w:rsidR="00B802F3" w:rsidRPr="00BB72A6">
        <w:rPr>
          <w:lang w:val="pt-BR"/>
        </w:rPr>
        <w:t>do projeto</w:t>
      </w:r>
      <w:bookmarkEnd w:id="8"/>
      <w:bookmarkEnd w:id="9"/>
      <w:r w:rsidR="00E664B0">
        <w:rPr>
          <w:lang w:val="pt-BR"/>
        </w:rPr>
        <w:t xml:space="preserve">, atingindo o nível de cobertura de </w:t>
      </w:r>
      <w:r w:rsidR="00304D4B">
        <w:rPr>
          <w:lang w:val="pt-BR"/>
        </w:rPr>
        <w:t>6</w:t>
      </w:r>
      <w:r w:rsidR="00E664B0">
        <w:rPr>
          <w:lang w:val="pt-BR"/>
        </w:rPr>
        <w:t>0%.</w:t>
      </w:r>
    </w:p>
    <w:p w14:paraId="69A973AA" w14:textId="141541DF" w:rsidR="00D32A75" w:rsidRPr="00BB72A6" w:rsidRDefault="00D836E0" w:rsidP="00BB72A6">
      <w:pPr>
        <w:spacing w:line="360" w:lineRule="auto"/>
        <w:rPr>
          <w:b/>
          <w:bCs/>
          <w:sz w:val="24"/>
          <w:szCs w:val="24"/>
          <w:lang w:val="pt-BR"/>
        </w:rPr>
      </w:pPr>
      <w:r w:rsidRPr="00BB72A6">
        <w:rPr>
          <w:b/>
          <w:bCs/>
          <w:sz w:val="24"/>
          <w:szCs w:val="24"/>
          <w:lang w:val="pt-BR"/>
        </w:rPr>
        <w:t>CONDIÇÕES DO TESTE</w:t>
      </w:r>
    </w:p>
    <w:p w14:paraId="6712D167" w14:textId="0D356596" w:rsidR="00133442" w:rsidRPr="00BB72A6" w:rsidRDefault="00133442" w:rsidP="00126220">
      <w:pPr>
        <w:pStyle w:val="Corpodetexto"/>
        <w:spacing w:line="360" w:lineRule="auto"/>
        <w:rPr>
          <w:lang w:val="pt-BR"/>
        </w:rPr>
      </w:pPr>
      <w:r w:rsidRPr="00BB72A6">
        <w:rPr>
          <w:lang w:val="pt-BR"/>
        </w:rPr>
        <w:t xml:space="preserve">Os testes deste projeto necessitam de </w:t>
      </w:r>
      <w:r w:rsidR="00AD4C10" w:rsidRPr="00BB72A6">
        <w:rPr>
          <w:lang w:val="pt-BR"/>
        </w:rPr>
        <w:t>uma máquina</w:t>
      </w:r>
      <w:r w:rsidRPr="00BB72A6">
        <w:rPr>
          <w:lang w:val="pt-BR"/>
        </w:rPr>
        <w:t xml:space="preserve"> que </w:t>
      </w:r>
      <w:r w:rsidR="000A3818" w:rsidRPr="00BB72A6">
        <w:rPr>
          <w:lang w:val="pt-BR"/>
        </w:rPr>
        <w:t xml:space="preserve">rode o sistema operacional Windows 10 e </w:t>
      </w:r>
      <w:r w:rsidR="00AA219F" w:rsidRPr="00BB72A6">
        <w:rPr>
          <w:lang w:val="pt-BR"/>
        </w:rPr>
        <w:t xml:space="preserve">tenha conectividade com a internet. Também é necessário </w:t>
      </w:r>
      <w:r w:rsidR="00AE0A90" w:rsidRPr="00BB72A6">
        <w:rPr>
          <w:lang w:val="pt-BR"/>
        </w:rPr>
        <w:t>o uso de uma câmera IP</w:t>
      </w:r>
      <w:r w:rsidR="005A73A8" w:rsidRPr="00BB72A6">
        <w:rPr>
          <w:lang w:val="pt-BR"/>
        </w:rPr>
        <w:t>,</w:t>
      </w:r>
      <w:r w:rsidR="00E1749D" w:rsidRPr="00BB72A6">
        <w:rPr>
          <w:lang w:val="pt-BR"/>
        </w:rPr>
        <w:t xml:space="preserve"> com conectividade a internet</w:t>
      </w:r>
      <w:r w:rsidR="005A73A8" w:rsidRPr="00BB72A6">
        <w:rPr>
          <w:lang w:val="pt-BR"/>
        </w:rPr>
        <w:t xml:space="preserve">, instalada </w:t>
      </w:r>
      <w:r w:rsidR="0027209D" w:rsidRPr="00BB72A6">
        <w:rPr>
          <w:lang w:val="pt-BR"/>
        </w:rPr>
        <w:t xml:space="preserve">de forma que possa capturar a movimentação de seres humanos </w:t>
      </w:r>
      <w:r w:rsidR="00F5302C" w:rsidRPr="00BB72A6">
        <w:rPr>
          <w:lang w:val="pt-BR"/>
        </w:rPr>
        <w:t>entre dois ambientes.</w:t>
      </w:r>
    </w:p>
    <w:p w14:paraId="43D54359" w14:textId="46168D3A" w:rsidR="00E664B0" w:rsidRDefault="00E664B0" w:rsidP="00D836E0">
      <w:pPr>
        <w:pStyle w:val="Ttulo1"/>
        <w:rPr>
          <w:rFonts w:ascii="Times New Roman" w:hAnsi="Times New Roman"/>
          <w:lang w:val="pt-BR"/>
        </w:rPr>
      </w:pPr>
      <w:bookmarkStart w:id="12" w:name="_Toc212478357"/>
      <w:r>
        <w:rPr>
          <w:rFonts w:ascii="Times New Roman" w:hAnsi="Times New Roman"/>
          <w:lang w:val="pt-BR"/>
        </w:rPr>
        <w:t>REQUISITOS A SEREM TESTADOS</w:t>
      </w:r>
      <w:bookmarkEnd w:id="12"/>
    </w:p>
    <w:p w14:paraId="06D0A1DC" w14:textId="17B56C3D" w:rsidR="00E664B0" w:rsidRDefault="00E664B0" w:rsidP="00E664B0">
      <w:pPr>
        <w:ind w:firstLine="720"/>
        <w:rPr>
          <w:sz w:val="18"/>
          <w:szCs w:val="18"/>
          <w:lang w:val="pt-BR"/>
        </w:rPr>
      </w:pPr>
      <w:r w:rsidRPr="00BB72A6">
        <w:rPr>
          <w:sz w:val="18"/>
          <w:szCs w:val="18"/>
          <w:lang w:val="pt-BR"/>
        </w:rPr>
        <w:t>Ligar sistema de contagem</w:t>
      </w:r>
    </w:p>
    <w:p w14:paraId="0068F6F3" w14:textId="73DA2794" w:rsidR="00E664B0" w:rsidRDefault="00E664B0" w:rsidP="00E664B0">
      <w:pPr>
        <w:ind w:firstLine="720"/>
        <w:rPr>
          <w:lang w:val="pt-BR"/>
        </w:rPr>
      </w:pPr>
      <w:r>
        <w:rPr>
          <w:sz w:val="18"/>
          <w:szCs w:val="18"/>
          <w:lang w:val="pt-BR"/>
        </w:rPr>
        <w:t>Listar</w:t>
      </w:r>
      <w:r w:rsidRPr="00BB72A6">
        <w:rPr>
          <w:sz w:val="18"/>
          <w:szCs w:val="18"/>
          <w:lang w:val="pt-BR"/>
        </w:rPr>
        <w:t xml:space="preserve"> sistema de contagem</w:t>
      </w:r>
    </w:p>
    <w:p w14:paraId="01E029A1" w14:textId="232FD013" w:rsidR="00E664B0" w:rsidRDefault="00E664B0" w:rsidP="00E664B0">
      <w:pPr>
        <w:pStyle w:val="Ttulo1"/>
        <w:rPr>
          <w:rFonts w:ascii="Times New Roman" w:hAnsi="Times New Roman"/>
          <w:lang w:val="pt-BR"/>
        </w:rPr>
      </w:pPr>
      <w:bookmarkStart w:id="13" w:name="_Toc212478358"/>
      <w:r w:rsidRPr="00E664B0">
        <w:rPr>
          <w:rFonts w:ascii="Times New Roman" w:hAnsi="Times New Roman"/>
          <w:lang w:val="pt-BR"/>
        </w:rPr>
        <w:lastRenderedPageBreak/>
        <w:t>ESTRATÉGIAS E FERRAMENTAS DE TESTE</w:t>
      </w:r>
      <w:bookmarkEnd w:id="13"/>
    </w:p>
    <w:p w14:paraId="0244D17C" w14:textId="77777777" w:rsidR="00304D4B" w:rsidRDefault="00304D4B" w:rsidP="00304D4B">
      <w:pPr>
        <w:pStyle w:val="PargrafodaLista"/>
        <w:numPr>
          <w:ilvl w:val="0"/>
          <w:numId w:val="33"/>
        </w:numPr>
        <w:rPr>
          <w:lang w:val="pt-BR"/>
        </w:rPr>
      </w:pPr>
      <w:r w:rsidRPr="00304D4B">
        <w:rPr>
          <w:lang w:val="pt-BR"/>
        </w:rPr>
        <w:t>Testes funcionais</w:t>
      </w:r>
    </w:p>
    <w:p w14:paraId="563A318F" w14:textId="77777777" w:rsidR="00304D4B" w:rsidRDefault="00304D4B" w:rsidP="00304D4B">
      <w:pPr>
        <w:pStyle w:val="PargrafodaLista"/>
        <w:numPr>
          <w:ilvl w:val="0"/>
          <w:numId w:val="33"/>
        </w:numPr>
        <w:rPr>
          <w:lang w:val="pt-BR"/>
        </w:rPr>
      </w:pPr>
      <w:r>
        <w:rPr>
          <w:lang w:val="pt-BR"/>
        </w:rPr>
        <w:t xml:space="preserve">Testes </w:t>
      </w:r>
      <w:r w:rsidRPr="00304D4B">
        <w:rPr>
          <w:lang w:val="pt-BR"/>
        </w:rPr>
        <w:t xml:space="preserve">de </w:t>
      </w:r>
      <w:r>
        <w:rPr>
          <w:lang w:val="pt-BR"/>
        </w:rPr>
        <w:t>Sistema</w:t>
      </w:r>
    </w:p>
    <w:p w14:paraId="11FCF9BA" w14:textId="0D5A2495" w:rsidR="00304D4B" w:rsidRPr="00304D4B" w:rsidRDefault="00304D4B" w:rsidP="00304D4B">
      <w:pPr>
        <w:pStyle w:val="PargrafodaLista"/>
        <w:numPr>
          <w:ilvl w:val="1"/>
          <w:numId w:val="33"/>
        </w:numPr>
        <w:rPr>
          <w:lang w:val="pt-BR"/>
        </w:rPr>
      </w:pPr>
      <w:r w:rsidRPr="00304D4B">
        <w:rPr>
          <w:lang w:val="pt-BR"/>
        </w:rPr>
        <w:t>desempenho</w:t>
      </w:r>
    </w:p>
    <w:p w14:paraId="5DEDF807" w14:textId="55078B7D" w:rsidR="00E664B0" w:rsidRDefault="00304D4B" w:rsidP="00304D4B">
      <w:pPr>
        <w:pStyle w:val="PargrafodaLista"/>
        <w:numPr>
          <w:ilvl w:val="1"/>
          <w:numId w:val="33"/>
        </w:numPr>
        <w:rPr>
          <w:lang w:val="pt-BR"/>
        </w:rPr>
      </w:pPr>
      <w:r>
        <w:rPr>
          <w:lang w:val="pt-BR"/>
        </w:rPr>
        <w:t>Testes de usabilidade</w:t>
      </w:r>
      <w:r w:rsidRPr="00304D4B">
        <w:rPr>
          <w:lang w:val="pt-BR"/>
        </w:rPr>
        <w:t xml:space="preserve"> com clientes selecionados</w:t>
      </w:r>
    </w:p>
    <w:p w14:paraId="5DE215BD" w14:textId="0AA67531" w:rsidR="00304D4B" w:rsidRDefault="00304D4B" w:rsidP="00304D4B">
      <w:pPr>
        <w:pStyle w:val="PargrafodaLista"/>
        <w:numPr>
          <w:ilvl w:val="0"/>
          <w:numId w:val="33"/>
        </w:numPr>
        <w:rPr>
          <w:lang w:val="pt-BR"/>
        </w:rPr>
      </w:pPr>
      <w:r>
        <w:rPr>
          <w:lang w:val="pt-BR"/>
        </w:rPr>
        <w:t>Testes de regressão</w:t>
      </w:r>
    </w:p>
    <w:p w14:paraId="742D50D4" w14:textId="77777777" w:rsidR="00304D4B" w:rsidRDefault="00304D4B" w:rsidP="00304D4B"/>
    <w:p w14:paraId="66DE9465" w14:textId="694F52DB" w:rsidR="00304D4B" w:rsidRPr="00304D4B" w:rsidRDefault="00304D4B" w:rsidP="00304D4B">
      <w:pPr>
        <w:rPr>
          <w:lang w:val="pt-BR"/>
        </w:rPr>
      </w:pPr>
      <w:r w:rsidRPr="00304D4B">
        <w:rPr>
          <w:b/>
          <w:bCs/>
        </w:rPr>
        <w:t>Ferramentas</w:t>
      </w:r>
      <w:r>
        <w:t xml:space="preserve">: </w:t>
      </w:r>
      <w:r w:rsidRPr="00304D4B">
        <w:t>TestRail, Selenium, JMeter</w:t>
      </w:r>
    </w:p>
    <w:p w14:paraId="24C72876" w14:textId="52A5F5D8" w:rsidR="008D7767" w:rsidRPr="00BB72A6" w:rsidRDefault="00D836E0" w:rsidP="00D836E0">
      <w:pPr>
        <w:pStyle w:val="Ttulo1"/>
        <w:rPr>
          <w:rFonts w:ascii="Times New Roman" w:hAnsi="Times New Roman"/>
          <w:lang w:val="pt-BR"/>
        </w:rPr>
      </w:pPr>
      <w:bookmarkStart w:id="14" w:name="_Toc212478359"/>
      <w:r w:rsidRPr="00BB72A6">
        <w:rPr>
          <w:rFonts w:ascii="Times New Roman" w:hAnsi="Times New Roman"/>
          <w:lang w:val="pt-BR"/>
        </w:rPr>
        <w:t>CASOS DE TESTE DE REQUISITOS FUNCIONAIS</w:t>
      </w:r>
      <w:bookmarkEnd w:id="14"/>
    </w:p>
    <w:p w14:paraId="1AA48DA5" w14:textId="3D410371" w:rsidR="004372D9" w:rsidRPr="00BB72A6" w:rsidRDefault="001573F6" w:rsidP="00126220">
      <w:pPr>
        <w:pStyle w:val="Corpodetexto"/>
        <w:spacing w:line="360" w:lineRule="auto"/>
        <w:rPr>
          <w:lang w:val="pt-BR"/>
        </w:rPr>
      </w:pPr>
      <w:r w:rsidRPr="00BB72A6">
        <w:rPr>
          <w:lang w:val="pt-BR"/>
        </w:rPr>
        <w:t>Os casos de testes de requisitos funcionais estão disponíveis em anexo no arquivo nomeado “</w:t>
      </w:r>
      <w:r w:rsidR="00FA4DCC" w:rsidRPr="00BB72A6">
        <w:rPr>
          <w:lang w:val="pt-BR"/>
        </w:rPr>
        <w:t>Testes_RF.docx</w:t>
      </w:r>
      <w:r w:rsidRPr="00BB72A6">
        <w:rPr>
          <w:lang w:val="pt-BR"/>
        </w:rPr>
        <w:t>”.</w:t>
      </w:r>
    </w:p>
    <w:p w14:paraId="5B4E89BB" w14:textId="77777777" w:rsidR="00D836E0" w:rsidRPr="00BB72A6" w:rsidRDefault="00D836E0" w:rsidP="00FB57D7">
      <w:pPr>
        <w:pStyle w:val="Ttulo1"/>
        <w:rPr>
          <w:rFonts w:ascii="Times New Roman" w:hAnsi="Times New Roman"/>
          <w:lang w:val="pt-BR"/>
        </w:rPr>
      </w:pPr>
      <w:bookmarkStart w:id="15" w:name="_Toc212478360"/>
      <w:r w:rsidRPr="00BB72A6">
        <w:rPr>
          <w:rFonts w:ascii="Times New Roman" w:hAnsi="Times New Roman"/>
          <w:lang w:val="pt-BR"/>
        </w:rPr>
        <w:t>CASOS DE TESTE DE REQUISITOS NÃO-FUNCIONAIS</w:t>
      </w:r>
      <w:bookmarkEnd w:id="15"/>
    </w:p>
    <w:p w14:paraId="479E766D" w14:textId="431A8C21" w:rsidR="001573F6" w:rsidRPr="00BB72A6" w:rsidRDefault="001573F6" w:rsidP="007C2A3F">
      <w:pPr>
        <w:pStyle w:val="Corpodetexto"/>
        <w:spacing w:line="360" w:lineRule="auto"/>
        <w:rPr>
          <w:lang w:val="pt-BR"/>
        </w:rPr>
      </w:pPr>
      <w:r w:rsidRPr="00BB72A6">
        <w:rPr>
          <w:lang w:val="pt-BR"/>
        </w:rPr>
        <w:t>Os casos de testes de requisitos funcionais estão disponíveis em anexo no arquivo nomeado “</w:t>
      </w:r>
      <w:r w:rsidR="009B05E7" w:rsidRPr="00BB72A6">
        <w:rPr>
          <w:lang w:val="pt-BR"/>
        </w:rPr>
        <w:t>Testes</w:t>
      </w:r>
      <w:r w:rsidR="00FA4DCC" w:rsidRPr="00BB72A6">
        <w:rPr>
          <w:lang w:val="pt-BR"/>
        </w:rPr>
        <w:t>_RNF.docx</w:t>
      </w:r>
      <w:r w:rsidRPr="00BB72A6">
        <w:rPr>
          <w:lang w:val="pt-BR"/>
        </w:rPr>
        <w:t>”.</w:t>
      </w:r>
      <w:r w:rsidR="00EE1896" w:rsidRPr="00BB72A6">
        <w:rPr>
          <w:lang w:val="pt-BR"/>
        </w:rPr>
        <w:t xml:space="preserve"> </w:t>
      </w:r>
    </w:p>
    <w:p w14:paraId="759B963F" w14:textId="3811AB5B" w:rsidR="00304D4B" w:rsidRPr="00BB72A6" w:rsidRDefault="00304D4B" w:rsidP="00304D4B">
      <w:pPr>
        <w:pStyle w:val="Ttulo1"/>
        <w:rPr>
          <w:rFonts w:ascii="Times New Roman" w:hAnsi="Times New Roman"/>
          <w:lang w:val="pt-BR"/>
        </w:rPr>
      </w:pPr>
      <w:bookmarkStart w:id="16" w:name="_Toc212478361"/>
      <w:r w:rsidRPr="00BB72A6">
        <w:rPr>
          <w:rFonts w:ascii="Times New Roman" w:hAnsi="Times New Roman"/>
          <w:lang w:val="pt-BR"/>
        </w:rPr>
        <w:t>C</w:t>
      </w:r>
      <w:r>
        <w:rPr>
          <w:rFonts w:ascii="Times New Roman" w:hAnsi="Times New Roman"/>
          <w:lang w:val="pt-BR"/>
        </w:rPr>
        <w:t>RITERIO</w:t>
      </w:r>
      <w:r w:rsidRPr="00BB72A6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DE SUCESSO</w:t>
      </w:r>
      <w:bookmarkEnd w:id="16"/>
    </w:p>
    <w:p w14:paraId="3FE2358E" w14:textId="1A5EF3C9" w:rsidR="003226A6" w:rsidRDefault="00304D4B" w:rsidP="00304D4B">
      <w:pPr>
        <w:pStyle w:val="Corpodetexto"/>
        <w:numPr>
          <w:ilvl w:val="0"/>
          <w:numId w:val="33"/>
        </w:numPr>
        <w:spacing w:after="0" w:line="360" w:lineRule="auto"/>
        <w:rPr>
          <w:lang w:val="pt-BR"/>
        </w:rPr>
      </w:pPr>
      <w:r w:rsidRPr="00304D4B">
        <w:rPr>
          <w:lang w:val="pt-BR"/>
        </w:rPr>
        <w:t>100% de aprovação em casos de alta prioridade</w:t>
      </w:r>
    </w:p>
    <w:p w14:paraId="4105550B" w14:textId="31BBC929" w:rsidR="00304D4B" w:rsidRDefault="00304D4B" w:rsidP="00304D4B">
      <w:pPr>
        <w:pStyle w:val="Corpodetexto"/>
        <w:numPr>
          <w:ilvl w:val="0"/>
          <w:numId w:val="33"/>
        </w:numPr>
        <w:spacing w:after="0" w:line="360" w:lineRule="auto"/>
        <w:rPr>
          <w:lang w:val="pt-BR"/>
        </w:rPr>
      </w:pPr>
      <w:r>
        <w:rPr>
          <w:lang w:val="pt-BR"/>
        </w:rPr>
        <w:t>Nenhum bug crítico</w:t>
      </w:r>
    </w:p>
    <w:p w14:paraId="7363EDA9" w14:textId="1F635891" w:rsidR="00304D4B" w:rsidRPr="00BB72A6" w:rsidRDefault="00304D4B" w:rsidP="00304D4B">
      <w:pPr>
        <w:pStyle w:val="Corpodetexto"/>
        <w:numPr>
          <w:ilvl w:val="0"/>
          <w:numId w:val="33"/>
        </w:numPr>
        <w:spacing w:after="0" w:line="360" w:lineRule="auto"/>
        <w:rPr>
          <w:lang w:val="pt-BR"/>
        </w:rPr>
      </w:pPr>
      <w:r>
        <w:rPr>
          <w:lang w:val="pt-BR"/>
        </w:rPr>
        <w:t>Atingir cobertura de 60%</w:t>
      </w:r>
    </w:p>
    <w:p w14:paraId="12DC2230" w14:textId="77777777" w:rsidR="006F4BF8" w:rsidRPr="00BB72A6" w:rsidRDefault="006F4BF8" w:rsidP="00D822CE">
      <w:pPr>
        <w:pStyle w:val="Ttulo1"/>
        <w:rPr>
          <w:rFonts w:ascii="Times New Roman" w:hAnsi="Times New Roman"/>
          <w:lang w:val="pt-BR"/>
        </w:rPr>
      </w:pPr>
      <w:bookmarkStart w:id="17" w:name="_Toc212478362"/>
      <w:bookmarkStart w:id="18" w:name="_Toc158606880"/>
      <w:bookmarkStart w:id="19" w:name="_Toc158606973"/>
      <w:bookmarkStart w:id="20" w:name="_Toc158610504"/>
      <w:bookmarkStart w:id="21" w:name="_Toc158699095"/>
      <w:r w:rsidRPr="00BB72A6">
        <w:rPr>
          <w:rFonts w:ascii="Times New Roman" w:hAnsi="Times New Roman"/>
          <w:lang w:val="pt-BR"/>
        </w:rPr>
        <w:t>CRONOGRAMA</w:t>
      </w:r>
      <w:bookmarkEnd w:id="17"/>
    </w:p>
    <w:p w14:paraId="0EB8E06F" w14:textId="61F21F7F" w:rsidR="00593A4F" w:rsidRPr="00BB72A6" w:rsidRDefault="00ED297A" w:rsidP="00C56AEC">
      <w:pPr>
        <w:rPr>
          <w:lang w:val="pt-BR"/>
        </w:rPr>
      </w:pPr>
      <w:r w:rsidRPr="00BB72A6">
        <w:rPr>
          <w:lang w:val="pt-BR"/>
        </w:rPr>
        <w:tab/>
        <w:t>A</w:t>
      </w:r>
      <w:r w:rsidR="00A14879" w:rsidRPr="00BB72A6">
        <w:rPr>
          <w:lang w:val="pt-BR"/>
        </w:rPr>
        <w:t xml:space="preserve"> seguir</w:t>
      </w:r>
      <w:r w:rsidR="00C12EEB" w:rsidRPr="00BB72A6">
        <w:rPr>
          <w:lang w:val="pt-BR"/>
        </w:rPr>
        <w:t xml:space="preserve"> se encontra o cronograma de testes </w:t>
      </w:r>
      <w:r w:rsidR="00A14879" w:rsidRPr="00BB72A6">
        <w:rPr>
          <w:lang w:val="pt-BR"/>
        </w:rPr>
        <w:t>do sistema.</w:t>
      </w:r>
      <w:r w:rsidR="00C56AEC" w:rsidRPr="00BB72A6">
        <w:rPr>
          <w:lang w:val="pt-BR"/>
        </w:rPr>
        <w:tab/>
      </w:r>
    </w:p>
    <w:p w14:paraId="541FBAC5" w14:textId="77777777" w:rsidR="00ED297A" w:rsidRPr="00BB72A6" w:rsidRDefault="00ED297A" w:rsidP="00C56AEC">
      <w:pPr>
        <w:rPr>
          <w:lang w:val="pt-B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1990"/>
        <w:gridCol w:w="987"/>
        <w:gridCol w:w="573"/>
        <w:gridCol w:w="1134"/>
      </w:tblGrid>
      <w:tr w:rsidR="00ED297A" w:rsidRPr="00BB72A6" w14:paraId="1C2FD8E9" w14:textId="77777777" w:rsidTr="0097522A">
        <w:trPr>
          <w:jc w:val="center"/>
        </w:trPr>
        <w:tc>
          <w:tcPr>
            <w:tcW w:w="7656" w:type="dxa"/>
            <w:gridSpan w:val="5"/>
            <w:vAlign w:val="center"/>
          </w:tcPr>
          <w:p w14:paraId="43C5F409" w14:textId="5CE4C54E" w:rsidR="00ED297A" w:rsidRPr="00BB72A6" w:rsidRDefault="00ED297A" w:rsidP="00D265AF">
            <w:pPr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BB72A6">
              <w:rPr>
                <w:b/>
                <w:bCs/>
                <w:sz w:val="18"/>
                <w:szCs w:val="18"/>
                <w:lang w:val="pt-BR"/>
              </w:rPr>
              <w:t>CRONOGRAMA DE TESTES</w:t>
            </w:r>
          </w:p>
        </w:tc>
      </w:tr>
      <w:tr w:rsidR="00593A4F" w:rsidRPr="00BB72A6" w14:paraId="01E7FB4B" w14:textId="77777777" w:rsidTr="0097522A">
        <w:trPr>
          <w:jc w:val="center"/>
        </w:trPr>
        <w:tc>
          <w:tcPr>
            <w:tcW w:w="2972" w:type="dxa"/>
            <w:vAlign w:val="center"/>
          </w:tcPr>
          <w:p w14:paraId="77FF17EC" w14:textId="0A8558E3" w:rsidR="00593A4F" w:rsidRPr="00BB72A6" w:rsidRDefault="001477D3" w:rsidP="00D265AF">
            <w:pPr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BB72A6">
              <w:rPr>
                <w:b/>
                <w:bCs/>
                <w:sz w:val="18"/>
                <w:szCs w:val="18"/>
                <w:lang w:val="pt-BR"/>
              </w:rPr>
              <w:t>SPRINT</w:t>
            </w:r>
          </w:p>
        </w:tc>
        <w:tc>
          <w:tcPr>
            <w:tcW w:w="1990" w:type="dxa"/>
            <w:vAlign w:val="center"/>
          </w:tcPr>
          <w:p w14:paraId="1045BBB6" w14:textId="5315CE53" w:rsidR="00593A4F" w:rsidRPr="00BB72A6" w:rsidRDefault="005C68FC" w:rsidP="00D265AF">
            <w:pPr>
              <w:jc w:val="center"/>
              <w:rPr>
                <w:sz w:val="18"/>
                <w:szCs w:val="18"/>
                <w:lang w:val="pt-BR"/>
              </w:rPr>
            </w:pPr>
            <w:r w:rsidRPr="00BB72A6">
              <w:rPr>
                <w:sz w:val="18"/>
                <w:szCs w:val="18"/>
                <w:lang w:val="pt-BR"/>
              </w:rPr>
              <w:t>01</w:t>
            </w:r>
          </w:p>
        </w:tc>
        <w:tc>
          <w:tcPr>
            <w:tcW w:w="987" w:type="dxa"/>
            <w:vAlign w:val="center"/>
          </w:tcPr>
          <w:p w14:paraId="5E3EFC13" w14:textId="3F8375DF" w:rsidR="00593A4F" w:rsidRPr="00BB72A6" w:rsidRDefault="005C68FC" w:rsidP="00D265AF">
            <w:pPr>
              <w:jc w:val="center"/>
              <w:rPr>
                <w:sz w:val="18"/>
                <w:szCs w:val="18"/>
                <w:lang w:val="pt-BR"/>
              </w:rPr>
            </w:pPr>
            <w:r w:rsidRPr="00BB72A6">
              <w:rPr>
                <w:sz w:val="18"/>
                <w:szCs w:val="18"/>
                <w:lang w:val="pt-BR"/>
              </w:rPr>
              <w:t>02</w:t>
            </w:r>
          </w:p>
        </w:tc>
        <w:tc>
          <w:tcPr>
            <w:tcW w:w="573" w:type="dxa"/>
            <w:vAlign w:val="center"/>
          </w:tcPr>
          <w:p w14:paraId="31593F44" w14:textId="0F05555F" w:rsidR="00593A4F" w:rsidRPr="00BB72A6" w:rsidRDefault="005C68FC" w:rsidP="00D265AF">
            <w:pPr>
              <w:jc w:val="center"/>
              <w:rPr>
                <w:sz w:val="18"/>
                <w:szCs w:val="18"/>
                <w:lang w:val="pt-BR"/>
              </w:rPr>
            </w:pPr>
            <w:r w:rsidRPr="00BB72A6">
              <w:rPr>
                <w:sz w:val="18"/>
                <w:szCs w:val="18"/>
                <w:lang w:val="pt-BR"/>
              </w:rPr>
              <w:t>03</w:t>
            </w:r>
          </w:p>
        </w:tc>
        <w:tc>
          <w:tcPr>
            <w:tcW w:w="1134" w:type="dxa"/>
            <w:vAlign w:val="center"/>
          </w:tcPr>
          <w:p w14:paraId="47DCEFCA" w14:textId="1AA83D1A" w:rsidR="00593A4F" w:rsidRPr="00BB72A6" w:rsidRDefault="005C68FC" w:rsidP="00D265AF">
            <w:pPr>
              <w:jc w:val="center"/>
              <w:rPr>
                <w:sz w:val="18"/>
                <w:szCs w:val="18"/>
                <w:lang w:val="pt-BR"/>
              </w:rPr>
            </w:pPr>
            <w:r w:rsidRPr="00BB72A6">
              <w:rPr>
                <w:sz w:val="18"/>
                <w:szCs w:val="18"/>
                <w:lang w:val="pt-BR"/>
              </w:rPr>
              <w:t>04</w:t>
            </w:r>
          </w:p>
        </w:tc>
      </w:tr>
      <w:tr w:rsidR="00E664B0" w:rsidRPr="00BB72A6" w14:paraId="01BF06DE" w14:textId="77777777" w:rsidTr="0097522A">
        <w:trPr>
          <w:jc w:val="center"/>
        </w:trPr>
        <w:tc>
          <w:tcPr>
            <w:tcW w:w="2972" w:type="dxa"/>
            <w:vAlign w:val="center"/>
          </w:tcPr>
          <w:p w14:paraId="71F84538" w14:textId="0FB89C57" w:rsidR="00E664B0" w:rsidRPr="00BB72A6" w:rsidRDefault="00E664B0" w:rsidP="00D265AF">
            <w:pPr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E664B0">
              <w:rPr>
                <w:b/>
                <w:bCs/>
                <w:sz w:val="18"/>
                <w:szCs w:val="18"/>
              </w:rPr>
              <w:t>PLANEJAMENTO DE TESTES</w:t>
            </w:r>
          </w:p>
        </w:tc>
        <w:tc>
          <w:tcPr>
            <w:tcW w:w="1990" w:type="dxa"/>
            <w:vAlign w:val="center"/>
          </w:tcPr>
          <w:p w14:paraId="5C8479BE" w14:textId="7BDDB8B5" w:rsidR="00E664B0" w:rsidRPr="00BB72A6" w:rsidRDefault="00E664B0" w:rsidP="00D265AF">
            <w:pPr>
              <w:jc w:val="center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24/05- 30/05</w:t>
            </w:r>
          </w:p>
        </w:tc>
        <w:tc>
          <w:tcPr>
            <w:tcW w:w="987" w:type="dxa"/>
            <w:vAlign w:val="center"/>
          </w:tcPr>
          <w:p w14:paraId="613F465D" w14:textId="77777777" w:rsidR="00E664B0" w:rsidRPr="00BB72A6" w:rsidRDefault="00E664B0" w:rsidP="00D265AF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573" w:type="dxa"/>
            <w:vAlign w:val="center"/>
          </w:tcPr>
          <w:p w14:paraId="537B3D8B" w14:textId="77777777" w:rsidR="00E664B0" w:rsidRPr="00BB72A6" w:rsidRDefault="00E664B0" w:rsidP="00D265AF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39F4DC95" w14:textId="77777777" w:rsidR="00E664B0" w:rsidRPr="00BB72A6" w:rsidRDefault="00E664B0" w:rsidP="00D265AF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D265AF" w:rsidRPr="00BB72A6" w14:paraId="066A58E5" w14:textId="77777777" w:rsidTr="0097522A">
        <w:trPr>
          <w:jc w:val="center"/>
        </w:trPr>
        <w:tc>
          <w:tcPr>
            <w:tcW w:w="2972" w:type="dxa"/>
          </w:tcPr>
          <w:p w14:paraId="2EC80EF3" w14:textId="012FD96F" w:rsidR="00D265AF" w:rsidRPr="00BB72A6" w:rsidRDefault="00E664B0" w:rsidP="00BA3C67">
            <w:pPr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E664B0">
              <w:rPr>
                <w:b/>
                <w:bCs/>
                <w:sz w:val="18"/>
                <w:szCs w:val="18"/>
              </w:rPr>
              <w:t>DESIGN DE CASO DE TESTE</w:t>
            </w:r>
          </w:p>
        </w:tc>
        <w:tc>
          <w:tcPr>
            <w:tcW w:w="1990" w:type="dxa"/>
          </w:tcPr>
          <w:p w14:paraId="4BF25C4A" w14:textId="5BCBCBF5" w:rsidR="00D265AF" w:rsidRPr="00BB72A6" w:rsidRDefault="00E664B0" w:rsidP="00D265AF">
            <w:pPr>
              <w:jc w:val="both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01/06/202</w:t>
            </w:r>
          </w:p>
        </w:tc>
        <w:tc>
          <w:tcPr>
            <w:tcW w:w="987" w:type="dxa"/>
          </w:tcPr>
          <w:p w14:paraId="2BCB5ED2" w14:textId="3AB7D931" w:rsidR="00D265AF" w:rsidRPr="00BB72A6" w:rsidRDefault="00E664B0" w:rsidP="00C56AEC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08/06</w:t>
            </w:r>
          </w:p>
        </w:tc>
        <w:tc>
          <w:tcPr>
            <w:tcW w:w="573" w:type="dxa"/>
          </w:tcPr>
          <w:p w14:paraId="34017342" w14:textId="77777777" w:rsidR="00D265AF" w:rsidRPr="00BB72A6" w:rsidRDefault="00D265AF" w:rsidP="00C56AEC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134" w:type="dxa"/>
          </w:tcPr>
          <w:p w14:paraId="36AF8411" w14:textId="77777777" w:rsidR="00D265AF" w:rsidRPr="00BB72A6" w:rsidRDefault="00D265AF" w:rsidP="00C56AEC">
            <w:pPr>
              <w:rPr>
                <w:sz w:val="18"/>
                <w:szCs w:val="18"/>
                <w:lang w:val="pt-BR"/>
              </w:rPr>
            </w:pPr>
          </w:p>
        </w:tc>
      </w:tr>
      <w:tr w:rsidR="00B1654D" w:rsidRPr="00BB72A6" w14:paraId="7335D051" w14:textId="77777777" w:rsidTr="0097522A">
        <w:trPr>
          <w:jc w:val="center"/>
        </w:trPr>
        <w:tc>
          <w:tcPr>
            <w:tcW w:w="2972" w:type="dxa"/>
            <w:vAlign w:val="center"/>
          </w:tcPr>
          <w:p w14:paraId="38E0FF11" w14:textId="43909AAC" w:rsidR="00593A4F" w:rsidRPr="00BB72A6" w:rsidRDefault="009A1DF2" w:rsidP="00932D77">
            <w:pPr>
              <w:rPr>
                <w:sz w:val="18"/>
                <w:szCs w:val="18"/>
                <w:lang w:val="pt-BR"/>
              </w:rPr>
            </w:pPr>
            <w:r w:rsidRPr="00BB72A6">
              <w:rPr>
                <w:sz w:val="18"/>
                <w:szCs w:val="18"/>
                <w:lang w:val="pt-BR"/>
              </w:rPr>
              <w:t>CT</w:t>
            </w:r>
            <w:r w:rsidR="00E738C8" w:rsidRPr="00BB72A6">
              <w:rPr>
                <w:sz w:val="18"/>
                <w:szCs w:val="18"/>
                <w:lang w:val="pt-BR"/>
              </w:rPr>
              <w:t>RF</w:t>
            </w:r>
            <w:r w:rsidRPr="00BB72A6">
              <w:rPr>
                <w:sz w:val="18"/>
                <w:szCs w:val="18"/>
                <w:lang w:val="pt-BR"/>
              </w:rPr>
              <w:t xml:space="preserve"> – </w:t>
            </w:r>
            <w:r w:rsidR="00880C62" w:rsidRPr="00BB72A6">
              <w:rPr>
                <w:sz w:val="18"/>
                <w:szCs w:val="18"/>
                <w:lang w:val="pt-BR"/>
              </w:rPr>
              <w:t>Ligar sistema de contagem</w:t>
            </w:r>
          </w:p>
        </w:tc>
        <w:tc>
          <w:tcPr>
            <w:tcW w:w="1990" w:type="dxa"/>
            <w:vAlign w:val="center"/>
          </w:tcPr>
          <w:p w14:paraId="2AA5F9A8" w14:textId="6C7ED832" w:rsidR="00593A4F" w:rsidRPr="00BB72A6" w:rsidRDefault="0006271E" w:rsidP="00932D77">
            <w:pPr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BB72A6">
              <w:rPr>
                <w:b/>
                <w:bCs/>
                <w:sz w:val="18"/>
                <w:szCs w:val="18"/>
                <w:lang w:val="pt-BR"/>
              </w:rPr>
              <w:t>X</w:t>
            </w:r>
          </w:p>
        </w:tc>
        <w:tc>
          <w:tcPr>
            <w:tcW w:w="987" w:type="dxa"/>
            <w:vAlign w:val="center"/>
          </w:tcPr>
          <w:p w14:paraId="3C676AA3" w14:textId="77777777" w:rsidR="00593A4F" w:rsidRPr="00BB72A6" w:rsidRDefault="00593A4F" w:rsidP="00932D77">
            <w:pPr>
              <w:jc w:val="center"/>
              <w:rPr>
                <w:b/>
                <w:bCs/>
                <w:sz w:val="18"/>
                <w:szCs w:val="18"/>
                <w:lang w:val="pt-BR"/>
              </w:rPr>
            </w:pPr>
          </w:p>
        </w:tc>
        <w:tc>
          <w:tcPr>
            <w:tcW w:w="573" w:type="dxa"/>
            <w:vAlign w:val="center"/>
          </w:tcPr>
          <w:p w14:paraId="6672C96D" w14:textId="77777777" w:rsidR="00593A4F" w:rsidRPr="00BB72A6" w:rsidRDefault="00593A4F" w:rsidP="00932D77">
            <w:pPr>
              <w:jc w:val="center"/>
              <w:rPr>
                <w:b/>
                <w:bCs/>
                <w:sz w:val="18"/>
                <w:szCs w:val="18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5CA64F1C" w14:textId="77777777" w:rsidR="00593A4F" w:rsidRPr="00BB72A6" w:rsidRDefault="00593A4F" w:rsidP="00932D77">
            <w:pPr>
              <w:jc w:val="center"/>
              <w:rPr>
                <w:b/>
                <w:bCs/>
                <w:sz w:val="18"/>
                <w:szCs w:val="18"/>
                <w:lang w:val="pt-BR"/>
              </w:rPr>
            </w:pPr>
          </w:p>
        </w:tc>
      </w:tr>
      <w:tr w:rsidR="00B1654D" w:rsidRPr="00BB72A6" w14:paraId="517AAACA" w14:textId="77777777" w:rsidTr="0097522A">
        <w:trPr>
          <w:jc w:val="center"/>
        </w:trPr>
        <w:tc>
          <w:tcPr>
            <w:tcW w:w="2972" w:type="dxa"/>
            <w:vAlign w:val="center"/>
          </w:tcPr>
          <w:p w14:paraId="7285A9E2" w14:textId="790936B3" w:rsidR="00593A4F" w:rsidRPr="00BB72A6" w:rsidRDefault="00710319" w:rsidP="00932D77">
            <w:pPr>
              <w:rPr>
                <w:sz w:val="18"/>
                <w:szCs w:val="18"/>
                <w:lang w:val="pt-BR"/>
              </w:rPr>
            </w:pPr>
            <w:r w:rsidRPr="00BB72A6">
              <w:rPr>
                <w:sz w:val="18"/>
                <w:szCs w:val="18"/>
                <w:lang w:val="pt-BR"/>
              </w:rPr>
              <w:t xml:space="preserve">CTRF – </w:t>
            </w:r>
            <w:r>
              <w:rPr>
                <w:sz w:val="18"/>
                <w:szCs w:val="18"/>
                <w:lang w:val="pt-BR"/>
              </w:rPr>
              <w:t>Listar</w:t>
            </w:r>
            <w:r w:rsidRPr="00BB72A6">
              <w:rPr>
                <w:sz w:val="18"/>
                <w:szCs w:val="18"/>
                <w:lang w:val="pt-BR"/>
              </w:rPr>
              <w:t xml:space="preserve"> sistema de contagem</w:t>
            </w:r>
          </w:p>
        </w:tc>
        <w:tc>
          <w:tcPr>
            <w:tcW w:w="1990" w:type="dxa"/>
            <w:vAlign w:val="center"/>
          </w:tcPr>
          <w:p w14:paraId="0CD34A0D" w14:textId="47C8574F" w:rsidR="00593A4F" w:rsidRPr="00BB72A6" w:rsidRDefault="00593A4F" w:rsidP="00932D77">
            <w:pPr>
              <w:jc w:val="center"/>
              <w:rPr>
                <w:b/>
                <w:bCs/>
                <w:sz w:val="18"/>
                <w:szCs w:val="18"/>
                <w:lang w:val="pt-BR"/>
              </w:rPr>
            </w:pPr>
          </w:p>
        </w:tc>
        <w:tc>
          <w:tcPr>
            <w:tcW w:w="987" w:type="dxa"/>
            <w:vAlign w:val="center"/>
          </w:tcPr>
          <w:p w14:paraId="20CC8D72" w14:textId="718478DF" w:rsidR="00593A4F" w:rsidRPr="00BB72A6" w:rsidRDefault="00710319" w:rsidP="00932D77">
            <w:pPr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>
              <w:rPr>
                <w:b/>
                <w:bCs/>
                <w:sz w:val="18"/>
                <w:szCs w:val="18"/>
                <w:lang w:val="pt-BR"/>
              </w:rPr>
              <w:t>x</w:t>
            </w:r>
          </w:p>
        </w:tc>
        <w:tc>
          <w:tcPr>
            <w:tcW w:w="573" w:type="dxa"/>
            <w:vAlign w:val="center"/>
          </w:tcPr>
          <w:p w14:paraId="625B1525" w14:textId="3281F76E" w:rsidR="00593A4F" w:rsidRPr="00BB72A6" w:rsidRDefault="00593A4F" w:rsidP="00932D77">
            <w:pPr>
              <w:jc w:val="center"/>
              <w:rPr>
                <w:b/>
                <w:bCs/>
                <w:sz w:val="18"/>
                <w:szCs w:val="18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5B471843" w14:textId="77777777" w:rsidR="00593A4F" w:rsidRPr="00BB72A6" w:rsidRDefault="00593A4F" w:rsidP="00932D77">
            <w:pPr>
              <w:jc w:val="center"/>
              <w:rPr>
                <w:b/>
                <w:bCs/>
                <w:sz w:val="18"/>
                <w:szCs w:val="18"/>
                <w:lang w:val="pt-BR"/>
              </w:rPr>
            </w:pPr>
          </w:p>
        </w:tc>
      </w:tr>
    </w:tbl>
    <w:p w14:paraId="207290E5" w14:textId="3282089A" w:rsidR="00A03981" w:rsidRPr="00BB72A6" w:rsidRDefault="00A03981" w:rsidP="00C56AEC">
      <w:pPr>
        <w:rPr>
          <w:lang w:val="pt-BR"/>
        </w:rPr>
      </w:pPr>
      <w:r w:rsidRPr="00BB72A6">
        <w:rPr>
          <w:lang w:val="pt-BR"/>
        </w:rPr>
        <w:tab/>
      </w:r>
    </w:p>
    <w:p w14:paraId="1AAD8097" w14:textId="60026CFE" w:rsidR="00D822CE" w:rsidRPr="00BB72A6" w:rsidRDefault="00D822CE" w:rsidP="00354D9A">
      <w:pPr>
        <w:pStyle w:val="Ttulo1"/>
        <w:rPr>
          <w:rFonts w:ascii="Times New Roman" w:hAnsi="Times New Roman"/>
          <w:lang w:val="pt-BR"/>
        </w:rPr>
      </w:pPr>
      <w:bookmarkStart w:id="22" w:name="_Toc212478363"/>
      <w:r w:rsidRPr="00BB72A6">
        <w:rPr>
          <w:rFonts w:ascii="Times New Roman" w:hAnsi="Times New Roman"/>
          <w:lang w:val="pt-BR"/>
        </w:rPr>
        <w:t>REFERÊNCIAS BIBLIOGRÁFICAS</w:t>
      </w:r>
      <w:bookmarkEnd w:id="18"/>
      <w:bookmarkEnd w:id="19"/>
      <w:bookmarkEnd w:id="20"/>
      <w:bookmarkEnd w:id="21"/>
      <w:bookmarkEnd w:id="22"/>
    </w:p>
    <w:p w14:paraId="0DEA5033" w14:textId="7D54F750" w:rsidR="00F902D7" w:rsidRPr="00BB72A6" w:rsidRDefault="00BC7A80" w:rsidP="003226A6">
      <w:pPr>
        <w:pStyle w:val="Corpodetexto"/>
        <w:numPr>
          <w:ilvl w:val="0"/>
          <w:numId w:val="31"/>
        </w:numPr>
        <w:rPr>
          <w:lang w:val="pt-BR"/>
        </w:rPr>
      </w:pPr>
      <w:r w:rsidRPr="00BB72A6">
        <w:rPr>
          <w:lang w:val="es-ES"/>
        </w:rPr>
        <w:t xml:space="preserve">Antonio. </w:t>
      </w:r>
      <w:r w:rsidR="00110D8E" w:rsidRPr="00BB72A6">
        <w:rPr>
          <w:lang w:val="pt-BR"/>
        </w:rPr>
        <w:t>Plano de Teste - Um Mapa Essencial para Teste de Software.</w:t>
      </w:r>
      <w:r w:rsidR="00F902D7" w:rsidRPr="00BB72A6">
        <w:rPr>
          <w:lang w:val="pt-BR"/>
        </w:rPr>
        <w:t xml:space="preserve"> </w:t>
      </w:r>
      <w:r w:rsidR="00D037D6" w:rsidRPr="00BB72A6">
        <w:rPr>
          <w:lang w:val="pt-BR"/>
        </w:rPr>
        <w:t>DevMedia. 200</w:t>
      </w:r>
      <w:r w:rsidR="00E73596" w:rsidRPr="00BB72A6">
        <w:rPr>
          <w:lang w:val="pt-BR"/>
        </w:rPr>
        <w:t>9</w:t>
      </w:r>
      <w:r w:rsidR="00D037D6" w:rsidRPr="00BB72A6">
        <w:rPr>
          <w:lang w:val="pt-BR"/>
        </w:rPr>
        <w:t>.</w:t>
      </w:r>
      <w:r w:rsidR="00E73596" w:rsidRPr="00BB72A6">
        <w:rPr>
          <w:lang w:val="pt-BR"/>
        </w:rPr>
        <w:t xml:space="preserve"> Acesso em: </w:t>
      </w:r>
      <w:r w:rsidR="00FE5E81" w:rsidRPr="00BB72A6">
        <w:rPr>
          <w:lang w:val="pt-BR"/>
        </w:rPr>
        <w:t>06/10/2021. Disponíve</w:t>
      </w:r>
      <w:r w:rsidR="00C92924" w:rsidRPr="00BB72A6">
        <w:rPr>
          <w:lang w:val="pt-BR"/>
        </w:rPr>
        <w:t>l em:</w:t>
      </w:r>
      <w:r w:rsidR="00F902D7" w:rsidRPr="00BB72A6">
        <w:rPr>
          <w:lang w:val="pt-BR"/>
        </w:rPr>
        <w:t xml:space="preserve"> https://www.devmedia.com.br/plano-de-teste-um-mapa-essencial-para-teste-de-software/13824</w:t>
      </w:r>
    </w:p>
    <w:p w14:paraId="134A005A" w14:textId="749B9F5C" w:rsidR="00F902D7" w:rsidRPr="00BB72A6" w:rsidRDefault="00C92924" w:rsidP="003226A6">
      <w:pPr>
        <w:pStyle w:val="Corpodetexto"/>
        <w:numPr>
          <w:ilvl w:val="0"/>
          <w:numId w:val="31"/>
        </w:numPr>
        <w:rPr>
          <w:lang w:val="pt-BR"/>
        </w:rPr>
      </w:pPr>
      <w:r w:rsidRPr="00BB72A6">
        <w:rPr>
          <w:lang w:val="pt-BR"/>
        </w:rPr>
        <w:t xml:space="preserve">IBM. </w:t>
      </w:r>
      <w:r w:rsidR="00CF218A" w:rsidRPr="00BB72A6">
        <w:rPr>
          <w:lang w:val="pt-BR"/>
        </w:rPr>
        <w:t xml:space="preserve">Desenvolvendo Planos de Teste. </w:t>
      </w:r>
      <w:r w:rsidR="002E56E6" w:rsidRPr="00BB72A6">
        <w:rPr>
          <w:lang w:val="pt-BR"/>
        </w:rPr>
        <w:t xml:space="preserve">IBM Corporation. 2017. Acesso em: 06/10/2021. Disponível em: </w:t>
      </w:r>
      <w:r w:rsidR="000E314B" w:rsidRPr="00BB72A6">
        <w:rPr>
          <w:lang w:val="pt-BR"/>
        </w:rPr>
        <w:t xml:space="preserve"> https://www.ibm.com/docs/pt-br/elm/6.0.5?topic=testing-developing-test-plans</w:t>
      </w:r>
    </w:p>
    <w:p w14:paraId="0D2AEEB6" w14:textId="77777777" w:rsidR="00D822CE" w:rsidRPr="00BB72A6" w:rsidRDefault="00D822CE" w:rsidP="00D822CE">
      <w:pPr>
        <w:pStyle w:val="Ttulo1"/>
        <w:autoSpaceDE/>
        <w:autoSpaceDN/>
        <w:rPr>
          <w:rFonts w:ascii="Times New Roman" w:hAnsi="Times New Roman"/>
          <w:lang w:val="pt-BR"/>
        </w:rPr>
      </w:pPr>
      <w:bookmarkStart w:id="23" w:name="_Toc158699096"/>
      <w:bookmarkStart w:id="24" w:name="_Toc212478364"/>
      <w:r w:rsidRPr="00BB72A6">
        <w:rPr>
          <w:rFonts w:ascii="Times New Roman" w:hAnsi="Times New Roman"/>
          <w:lang w:val="pt-BR"/>
        </w:rPr>
        <w:t>RESPONSABILIDADES</w:t>
      </w:r>
      <w:bookmarkEnd w:id="23"/>
      <w:bookmarkEnd w:id="24"/>
    </w:p>
    <w:p w14:paraId="405E54AB" w14:textId="77777777" w:rsidR="00264631" w:rsidRPr="00BB72A6" w:rsidRDefault="00264631" w:rsidP="00264631">
      <w:pPr>
        <w:pStyle w:val="Corpodetexto"/>
        <w:rPr>
          <w:lang w:val="pt-BR"/>
        </w:rPr>
      </w:pPr>
    </w:p>
    <w:p w14:paraId="06CB6857" w14:textId="74736120" w:rsidR="00264631" w:rsidRPr="00BB72A6" w:rsidRDefault="008B7324" w:rsidP="00304D4B">
      <w:pPr>
        <w:pStyle w:val="Corpodetexto"/>
        <w:spacing w:after="0"/>
        <w:jc w:val="center"/>
        <w:rPr>
          <w:lang w:val="pt-BR"/>
        </w:rPr>
      </w:pPr>
      <w:r w:rsidRPr="00BB72A6">
        <w:rPr>
          <w:lang w:val="pt-BR"/>
        </w:rPr>
        <w:t>________________________________________</w:t>
      </w:r>
    </w:p>
    <w:p w14:paraId="00749E21" w14:textId="0C3422FA" w:rsidR="00587E1B" w:rsidRDefault="00304D4B" w:rsidP="00304D4B">
      <w:pPr>
        <w:pStyle w:val="Corpodetexto"/>
        <w:spacing w:after="0"/>
        <w:jc w:val="center"/>
        <w:rPr>
          <w:lang w:val="pt-BR"/>
        </w:rPr>
      </w:pPr>
      <w:r>
        <w:rPr>
          <w:lang w:val="pt-BR"/>
        </w:rPr>
        <w:t>Responsável</w:t>
      </w:r>
      <w:r w:rsidR="0097522A">
        <w:rPr>
          <w:lang w:val="pt-BR"/>
        </w:rPr>
        <w:t xml:space="preserve"> 1</w:t>
      </w:r>
    </w:p>
    <w:p w14:paraId="3A9A9587" w14:textId="77777777" w:rsidR="00304D4B" w:rsidRPr="00BB72A6" w:rsidRDefault="00304D4B" w:rsidP="00304D4B">
      <w:pPr>
        <w:pStyle w:val="Corpodetexto"/>
        <w:spacing w:after="0"/>
        <w:jc w:val="center"/>
        <w:rPr>
          <w:lang w:val="pt-BR"/>
        </w:rPr>
      </w:pPr>
    </w:p>
    <w:p w14:paraId="2BFA7DEB" w14:textId="77777777" w:rsidR="008B7324" w:rsidRPr="00BB72A6" w:rsidRDefault="008B7324" w:rsidP="00304D4B">
      <w:pPr>
        <w:pStyle w:val="Corpodetexto"/>
        <w:spacing w:after="0"/>
        <w:jc w:val="center"/>
        <w:rPr>
          <w:lang w:val="pt-BR"/>
        </w:rPr>
      </w:pPr>
      <w:r w:rsidRPr="00BB72A6">
        <w:rPr>
          <w:lang w:val="pt-BR"/>
        </w:rPr>
        <w:t>________________________________________</w:t>
      </w:r>
    </w:p>
    <w:p w14:paraId="5A7A96DD" w14:textId="4537AB6C" w:rsidR="008B7324" w:rsidRPr="0097522A" w:rsidRDefault="00304D4B" w:rsidP="00304D4B">
      <w:pPr>
        <w:pStyle w:val="Corpodetexto"/>
        <w:spacing w:after="0"/>
        <w:jc w:val="center"/>
        <w:rPr>
          <w:u w:val="single"/>
          <w:lang w:val="pt-BR"/>
        </w:rPr>
      </w:pPr>
      <w:r>
        <w:rPr>
          <w:lang w:val="pt-BR"/>
        </w:rPr>
        <w:t xml:space="preserve">Responsável </w:t>
      </w:r>
      <w:r w:rsidR="0097522A">
        <w:rPr>
          <w:lang w:val="pt-BR"/>
        </w:rPr>
        <w:t>2</w:t>
      </w:r>
    </w:p>
    <w:sectPr w:rsidR="008B7324" w:rsidRPr="0097522A">
      <w:headerReference w:type="default" r:id="rId11"/>
      <w:footerReference w:type="default" r:id="rId12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0AFE2" w14:textId="77777777" w:rsidR="001F40B8" w:rsidRDefault="001F40B8">
      <w:r>
        <w:separator/>
      </w:r>
    </w:p>
  </w:endnote>
  <w:endnote w:type="continuationSeparator" w:id="0">
    <w:p w14:paraId="59D26660" w14:textId="77777777" w:rsidR="001F40B8" w:rsidRDefault="001F40B8">
      <w:r>
        <w:continuationSeparator/>
      </w:r>
    </w:p>
  </w:endnote>
  <w:endnote w:type="continuationNotice" w:id="1">
    <w:p w14:paraId="754136F8" w14:textId="77777777" w:rsidR="001F40B8" w:rsidRDefault="001F40B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A4046" w:rsidRPr="00D055B0" w14:paraId="716CD60A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60C1992" w14:textId="77777777" w:rsidR="009A4046" w:rsidRPr="00D055B0" w:rsidRDefault="009A4046">
          <w:pPr>
            <w:ind w:right="360"/>
          </w:pPr>
          <w:r w:rsidRPr="00D055B0">
            <w:rPr>
              <w:lang w:val="pt-BR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93DA3AB" w14:textId="6E94263F" w:rsidR="009A4046" w:rsidRPr="00D055B0" w:rsidRDefault="009A4046">
          <w:pPr>
            <w:jc w:val="center"/>
          </w:pPr>
          <w:r w:rsidRPr="00D055B0">
            <w:rPr>
              <w:rFonts w:ascii="Symbol" w:eastAsia="Symbol" w:hAnsi="Symbol" w:cs="Symbol"/>
            </w:rPr>
            <w:t>Ó</w:t>
          </w:r>
          <w:fldSimple w:instr=" DOCPROPERTY &quot;Company&quot;  \* MERGEFORMAT ">
            <w:r>
              <w:t>PUCPR</w:t>
            </w:r>
          </w:fldSimple>
          <w:r w:rsidR="00710319">
            <w:t xml:space="preserve"> - </w:t>
          </w:r>
          <w:r w:rsidRPr="00D055B0">
            <w:t xml:space="preserve"> </w:t>
          </w:r>
          <w:r w:rsidRPr="00D055B0">
            <w:fldChar w:fldCharType="begin"/>
          </w:r>
          <w:r w:rsidRPr="00D055B0">
            <w:instrText xml:space="preserve"> DATE \@ "yyyy" </w:instrText>
          </w:r>
          <w:r w:rsidRPr="00D055B0">
            <w:fldChar w:fldCharType="separate"/>
          </w:r>
          <w:r w:rsidR="008630AC">
            <w:rPr>
              <w:noProof/>
            </w:rPr>
            <w:t>2025</w:t>
          </w:r>
          <w:r w:rsidRPr="00D055B0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CBCC8B6" w14:textId="77777777" w:rsidR="009A4046" w:rsidRPr="00D055B0" w:rsidRDefault="009A4046">
          <w:pPr>
            <w:jc w:val="right"/>
          </w:pPr>
          <w:r w:rsidRPr="00D055B0">
            <w:rPr>
              <w:lang w:val="pt-BR"/>
            </w:rPr>
            <w:t xml:space="preserve">Pág. </w:t>
          </w:r>
          <w:r w:rsidRPr="00D055B0">
            <w:rPr>
              <w:rStyle w:val="Nmerodepgina"/>
              <w:lang w:val="pt-BR"/>
            </w:rPr>
            <w:fldChar w:fldCharType="begin"/>
          </w:r>
          <w:r w:rsidRPr="00D055B0">
            <w:rPr>
              <w:rStyle w:val="Nmerodepgina"/>
              <w:lang w:val="pt-BR"/>
            </w:rPr>
            <w:instrText xml:space="preserve"> PAGE </w:instrText>
          </w:r>
          <w:r w:rsidRPr="00D055B0">
            <w:rPr>
              <w:rStyle w:val="Nmerodepgina"/>
              <w:lang w:val="pt-BR"/>
            </w:rPr>
            <w:fldChar w:fldCharType="separate"/>
          </w:r>
          <w:r w:rsidR="00637BD9">
            <w:rPr>
              <w:rStyle w:val="Nmerodepgina"/>
              <w:noProof/>
              <w:lang w:val="pt-BR"/>
            </w:rPr>
            <w:t>3</w:t>
          </w:r>
          <w:r w:rsidRPr="00D055B0">
            <w:rPr>
              <w:rStyle w:val="Nmerodepgina"/>
              <w:lang w:val="pt-BR"/>
            </w:rPr>
            <w:fldChar w:fldCharType="end"/>
          </w:r>
          <w:r w:rsidRPr="00D055B0">
            <w:rPr>
              <w:rStyle w:val="Nmerodepgina"/>
              <w:lang w:val="pt-BR"/>
            </w:rPr>
            <w:t xml:space="preserve"> de </w:t>
          </w:r>
          <w:r w:rsidRPr="00D055B0">
            <w:rPr>
              <w:rStyle w:val="Nmerodepgina"/>
              <w:lang w:val="pt-BR"/>
            </w:rPr>
            <w:fldChar w:fldCharType="begin"/>
          </w:r>
          <w:r w:rsidRPr="00D055B0">
            <w:rPr>
              <w:rStyle w:val="Nmerodepgina"/>
              <w:lang w:val="pt-BR"/>
            </w:rPr>
            <w:instrText xml:space="preserve"> NUMPAGES  \* MERGEFORMAT </w:instrText>
          </w:r>
          <w:r w:rsidRPr="00D055B0">
            <w:rPr>
              <w:rStyle w:val="Nmerodepgina"/>
              <w:lang w:val="pt-BR"/>
            </w:rPr>
            <w:fldChar w:fldCharType="separate"/>
          </w:r>
          <w:r w:rsidR="00637BD9" w:rsidRPr="00637BD9">
            <w:rPr>
              <w:rStyle w:val="Nmerodepgina"/>
              <w:noProof/>
            </w:rPr>
            <w:t>5</w:t>
          </w:r>
          <w:r w:rsidRPr="00D055B0">
            <w:rPr>
              <w:rStyle w:val="Nmerodepgina"/>
              <w:lang w:val="pt-BR"/>
            </w:rPr>
            <w:fldChar w:fldCharType="end"/>
          </w:r>
        </w:p>
      </w:tc>
    </w:tr>
  </w:tbl>
  <w:p w14:paraId="775C3B6F" w14:textId="77777777" w:rsidR="009A4046" w:rsidRDefault="009A40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03808" w14:textId="77777777" w:rsidR="001F40B8" w:rsidRDefault="001F40B8">
      <w:r>
        <w:separator/>
      </w:r>
    </w:p>
  </w:footnote>
  <w:footnote w:type="continuationSeparator" w:id="0">
    <w:p w14:paraId="7C390227" w14:textId="77777777" w:rsidR="001F40B8" w:rsidRDefault="001F40B8">
      <w:r>
        <w:continuationSeparator/>
      </w:r>
    </w:p>
  </w:footnote>
  <w:footnote w:type="continuationNotice" w:id="1">
    <w:p w14:paraId="5B28EDB5" w14:textId="77777777" w:rsidR="001F40B8" w:rsidRDefault="001F40B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6EC18" w14:textId="77777777" w:rsidR="009A4046" w:rsidRDefault="009A4046">
    <w:pPr>
      <w:rPr>
        <w:sz w:val="24"/>
        <w:szCs w:val="24"/>
      </w:rPr>
    </w:pPr>
  </w:p>
  <w:p w14:paraId="1B9C34C8" w14:textId="77777777" w:rsidR="009A4046" w:rsidRDefault="009A4046">
    <w:pPr>
      <w:pBdr>
        <w:top w:val="single" w:sz="6" w:space="1" w:color="auto"/>
      </w:pBdr>
      <w:rPr>
        <w:sz w:val="24"/>
        <w:szCs w:val="24"/>
      </w:rPr>
    </w:pPr>
  </w:p>
  <w:p w14:paraId="1AAC4D25" w14:textId="77777777" w:rsidR="008630AC" w:rsidRDefault="008630AC">
    <w:pPr>
      <w:pBdr>
        <w:bottom w:val="single" w:sz="6" w:space="1" w:color="auto"/>
      </w:pBdr>
      <w:jc w:val="right"/>
      <w:rPr>
        <w:rFonts w:ascii="Arial" w:hAnsi="Arial"/>
        <w:b/>
        <w:bCs/>
        <w:sz w:val="36"/>
        <w:szCs w:val="36"/>
        <w:lang w:val="pt-BR"/>
      </w:rPr>
    </w:pPr>
    <w:r>
      <w:rPr>
        <w:rFonts w:ascii="Arial" w:hAnsi="Arial"/>
        <w:b/>
        <w:bCs/>
        <w:sz w:val="36"/>
        <w:szCs w:val="36"/>
        <w:lang w:val="pt-BR"/>
      </w:rPr>
      <w:t xml:space="preserve">Eugênio P. Berendsen, Gabriel A. Fontes, </w:t>
    </w:r>
  </w:p>
  <w:p w14:paraId="52A18AE3" w14:textId="22A7CE91" w:rsidR="009A4046" w:rsidRPr="001C129D" w:rsidRDefault="008630AC">
    <w:pPr>
      <w:pBdr>
        <w:bottom w:val="single" w:sz="6" w:space="1" w:color="auto"/>
      </w:pBdr>
      <w:jc w:val="right"/>
      <w:rPr>
        <w:rFonts w:ascii="Arial" w:hAnsi="Arial"/>
        <w:b/>
        <w:sz w:val="36"/>
        <w:szCs w:val="36"/>
        <w:lang w:val="pt-BR"/>
      </w:rPr>
    </w:pPr>
    <w:r>
      <w:rPr>
        <w:rFonts w:ascii="Arial" w:hAnsi="Arial"/>
        <w:b/>
        <w:bCs/>
        <w:sz w:val="36"/>
        <w:szCs w:val="36"/>
        <w:lang w:val="pt-BR"/>
      </w:rPr>
      <w:t>Isabella B. Brito, Vinicius B. Herrera</w:t>
    </w:r>
    <w:r w:rsidR="001C129D">
      <w:rPr>
        <w:rFonts w:ascii="Arial" w:hAnsi="Arial"/>
        <w:b/>
        <w:bCs/>
        <w:sz w:val="36"/>
        <w:szCs w:val="36"/>
        <w:lang w:val="pt-BR"/>
      </w:rPr>
      <w:t xml:space="preserve"> </w:t>
    </w:r>
  </w:p>
  <w:p w14:paraId="1A5A0314" w14:textId="77777777" w:rsidR="009A4046" w:rsidRPr="001C129D" w:rsidRDefault="009A4046">
    <w:pPr>
      <w:pBdr>
        <w:bottom w:val="single" w:sz="6" w:space="1" w:color="auto"/>
      </w:pBdr>
      <w:jc w:val="right"/>
      <w:rPr>
        <w:sz w:val="24"/>
        <w:szCs w:val="24"/>
        <w:lang w:val="pt-BR"/>
      </w:rPr>
    </w:pPr>
  </w:p>
  <w:p w14:paraId="0A34DD3A" w14:textId="77777777" w:rsidR="009A4046" w:rsidRPr="001C129D" w:rsidRDefault="009A4046">
    <w:pPr>
      <w:pStyle w:val="Cabealho"/>
      <w:rPr>
        <w:lang w:val="pt-B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A4046" w14:paraId="54B330C1" w14:textId="7777777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C7DC4A1" w14:textId="4F22FB35" w:rsidR="009A4046" w:rsidRPr="00121A45" w:rsidRDefault="0097522A">
          <w:pPr>
            <w:rPr>
              <w:lang w:val="pt-BR"/>
            </w:rPr>
          </w:pPr>
          <w:r>
            <w:rPr>
              <w:lang w:val="pt-BR"/>
            </w:rPr>
            <w:t>Sistema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FED1108" w14:textId="02A017D1" w:rsidR="009A4046" w:rsidRDefault="009A4046">
          <w:pPr>
            <w:tabs>
              <w:tab w:val="left" w:pos="1135"/>
            </w:tabs>
            <w:spacing w:before="40"/>
            <w:ind w:right="68"/>
          </w:pPr>
          <w:r w:rsidRPr="00121A45">
            <w:rPr>
              <w:lang w:val="pt-BR"/>
            </w:rPr>
            <w:t xml:space="preserve">  </w:t>
          </w:r>
          <w:r>
            <w:rPr>
              <w:lang w:val="pt-BR"/>
            </w:rPr>
            <w:t>Versão:</w:t>
          </w:r>
          <w:r>
            <w:t xml:space="preserve">           </w:t>
          </w:r>
          <w:r w:rsidR="0097522A">
            <w:t>1.</w:t>
          </w:r>
          <w:r>
            <w:t>0</w:t>
          </w:r>
        </w:p>
      </w:tc>
    </w:tr>
    <w:tr w:rsidR="009A4046" w14:paraId="0371FC14" w14:textId="7777777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9623593" w14:textId="77777777" w:rsidR="009A4046" w:rsidRPr="00BB54C5" w:rsidRDefault="009A4046">
          <w:pPr>
            <w:rPr>
              <w:lang w:val="pt-BR"/>
            </w:rPr>
          </w:pPr>
          <w:r>
            <w:fldChar w:fldCharType="begin"/>
          </w:r>
          <w:r w:rsidRPr="00BB54C5">
            <w:rPr>
              <w:lang w:val="pt-BR"/>
            </w:rPr>
            <w:instrText xml:space="preserve"> TITLE  \* MERGEFORMAT </w:instrText>
          </w:r>
          <w:r>
            <w:fldChar w:fldCharType="separate"/>
          </w:r>
          <w:r>
            <w:rPr>
              <w:lang w:val="pt-BR"/>
            </w:rPr>
            <w:t>Plano de Testes</w:t>
          </w:r>
          <w:r>
            <w:fldChar w:fldCharType="end"/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7AE43F5" w14:textId="5D0F17F2" w:rsidR="009A4046" w:rsidRDefault="009A4046">
          <w:r w:rsidRPr="00BB54C5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>
            <w:t xml:space="preserve"> </w:t>
          </w:r>
          <w:r w:rsidR="0097522A">
            <w:rPr>
              <w:lang w:val="pt-BR"/>
            </w:rPr>
            <w:t>24</w:t>
          </w:r>
          <w:r w:rsidR="006F7EB9">
            <w:rPr>
              <w:lang w:val="pt-BR"/>
            </w:rPr>
            <w:t>/</w:t>
          </w:r>
          <w:r w:rsidR="0097522A">
            <w:rPr>
              <w:lang w:val="pt-BR"/>
            </w:rPr>
            <w:t>05</w:t>
          </w:r>
          <w:r w:rsidR="006F7EB9">
            <w:rPr>
              <w:lang w:val="pt-BR"/>
            </w:rPr>
            <w:t>/202</w:t>
          </w:r>
          <w:r w:rsidR="0097522A">
            <w:rPr>
              <w:lang w:val="pt-BR"/>
            </w:rPr>
            <w:t>5</w:t>
          </w:r>
        </w:p>
      </w:tc>
    </w:tr>
  </w:tbl>
  <w:p w14:paraId="46E03839" w14:textId="77777777" w:rsidR="009A4046" w:rsidRDefault="009A40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32E2CBA"/>
    <w:multiLevelType w:val="hybridMultilevel"/>
    <w:tmpl w:val="15E2DB90"/>
    <w:lvl w:ilvl="0" w:tplc="1E420EF8">
      <w:start w:val="1"/>
      <w:numFmt w:val="decimal"/>
      <w:lvlText w:val="[%1]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48F108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35A526EA"/>
    <w:multiLevelType w:val="hybridMultilevel"/>
    <w:tmpl w:val="2AFA017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C7B51BD"/>
    <w:multiLevelType w:val="hybridMultilevel"/>
    <w:tmpl w:val="2AC641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0102F74"/>
    <w:multiLevelType w:val="hybridMultilevel"/>
    <w:tmpl w:val="5F44144C"/>
    <w:lvl w:ilvl="0" w:tplc="1E420EF8">
      <w:start w:val="1"/>
      <w:numFmt w:val="decimal"/>
      <w:lvlText w:val="[%1]"/>
      <w:lvlJc w:val="left"/>
      <w:pPr>
        <w:ind w:left="144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120B11"/>
    <w:multiLevelType w:val="multilevel"/>
    <w:tmpl w:val="7400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645BEE"/>
    <w:multiLevelType w:val="hybridMultilevel"/>
    <w:tmpl w:val="EEE6979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097FD3"/>
    <w:multiLevelType w:val="hybridMultilevel"/>
    <w:tmpl w:val="59BCDA74"/>
    <w:lvl w:ilvl="0" w:tplc="B498C2DA">
      <w:start w:val="1"/>
      <w:numFmt w:val="bullet"/>
      <w:pStyle w:val="Itemcom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2060DB0"/>
    <w:multiLevelType w:val="hybridMultilevel"/>
    <w:tmpl w:val="9A28982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155ED0"/>
    <w:multiLevelType w:val="hybridMultilevel"/>
    <w:tmpl w:val="444ED968"/>
    <w:lvl w:ilvl="0" w:tplc="EA1A82B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348437C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C48A626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865E24A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7EA928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F5096A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B9AF58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D44DBC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E846825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7" w15:restartNumberingAfterBreak="0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BF41110"/>
    <w:multiLevelType w:val="hybridMultilevel"/>
    <w:tmpl w:val="B8E49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561527">
    <w:abstractNumId w:val="0"/>
  </w:num>
  <w:num w:numId="2" w16cid:durableId="1501652750">
    <w:abstractNumId w:val="10"/>
  </w:num>
  <w:num w:numId="3" w16cid:durableId="86776647">
    <w:abstractNumId w:val="29"/>
  </w:num>
  <w:num w:numId="4" w16cid:durableId="243496393">
    <w:abstractNumId w:val="20"/>
  </w:num>
  <w:num w:numId="5" w16cid:durableId="1208495135">
    <w:abstractNumId w:val="17"/>
  </w:num>
  <w:num w:numId="6" w16cid:durableId="973558095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 w16cid:durableId="1685012982">
    <w:abstractNumId w:val="2"/>
  </w:num>
  <w:num w:numId="8" w16cid:durableId="821656577">
    <w:abstractNumId w:val="28"/>
  </w:num>
  <w:num w:numId="9" w16cid:durableId="350759532">
    <w:abstractNumId w:val="3"/>
  </w:num>
  <w:num w:numId="10" w16cid:durableId="2115443400">
    <w:abstractNumId w:val="13"/>
  </w:num>
  <w:num w:numId="11" w16cid:durableId="425662687">
    <w:abstractNumId w:val="8"/>
  </w:num>
  <w:num w:numId="12" w16cid:durableId="1249578788">
    <w:abstractNumId w:val="27"/>
  </w:num>
  <w:num w:numId="13" w16cid:durableId="1125847859">
    <w:abstractNumId w:val="7"/>
  </w:num>
  <w:num w:numId="14" w16cid:durableId="96878105">
    <w:abstractNumId w:val="4"/>
  </w:num>
  <w:num w:numId="15" w16cid:durableId="946431467">
    <w:abstractNumId w:val="24"/>
  </w:num>
  <w:num w:numId="16" w16cid:durableId="644552990">
    <w:abstractNumId w:val="15"/>
  </w:num>
  <w:num w:numId="17" w16cid:durableId="1284119630">
    <w:abstractNumId w:val="5"/>
  </w:num>
  <w:num w:numId="18" w16cid:durableId="1361929795">
    <w:abstractNumId w:val="14"/>
  </w:num>
  <w:num w:numId="19" w16cid:durableId="14165598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 w16cid:durableId="364794101">
    <w:abstractNumId w:val="6"/>
  </w:num>
  <w:num w:numId="21" w16cid:durableId="1559627830">
    <w:abstractNumId w:val="23"/>
  </w:num>
  <w:num w:numId="22" w16cid:durableId="190802766">
    <w:abstractNumId w:val="25"/>
  </w:num>
  <w:num w:numId="23" w16cid:durableId="898589407">
    <w:abstractNumId w:val="22"/>
  </w:num>
  <w:num w:numId="24" w16cid:durableId="1530801244">
    <w:abstractNumId w:val="22"/>
  </w:num>
  <w:num w:numId="25" w16cid:durableId="1199246448">
    <w:abstractNumId w:val="12"/>
  </w:num>
  <w:num w:numId="26" w16cid:durableId="1644460130">
    <w:abstractNumId w:val="21"/>
  </w:num>
  <w:num w:numId="27" w16cid:durableId="383144044">
    <w:abstractNumId w:val="19"/>
  </w:num>
  <w:num w:numId="28" w16cid:durableId="749080263">
    <w:abstractNumId w:val="11"/>
  </w:num>
  <w:num w:numId="29" w16cid:durableId="1665428702">
    <w:abstractNumId w:val="26"/>
  </w:num>
  <w:num w:numId="30" w16cid:durableId="183787230">
    <w:abstractNumId w:val="18"/>
  </w:num>
  <w:num w:numId="31" w16cid:durableId="2108304950">
    <w:abstractNumId w:val="9"/>
  </w:num>
  <w:num w:numId="32" w16cid:durableId="1219973777">
    <w:abstractNumId w:val="16"/>
  </w:num>
  <w:num w:numId="33" w16cid:durableId="83429888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63"/>
    <w:rsid w:val="00004970"/>
    <w:rsid w:val="000161D1"/>
    <w:rsid w:val="0001741B"/>
    <w:rsid w:val="0006140B"/>
    <w:rsid w:val="0006271E"/>
    <w:rsid w:val="0006646F"/>
    <w:rsid w:val="00072B2B"/>
    <w:rsid w:val="00083A51"/>
    <w:rsid w:val="00086A3E"/>
    <w:rsid w:val="0009300F"/>
    <w:rsid w:val="000A1BC7"/>
    <w:rsid w:val="000A274F"/>
    <w:rsid w:val="000A3818"/>
    <w:rsid w:val="000A475F"/>
    <w:rsid w:val="000A4CC8"/>
    <w:rsid w:val="000A5F81"/>
    <w:rsid w:val="000A6437"/>
    <w:rsid w:val="000C33B5"/>
    <w:rsid w:val="000C63A6"/>
    <w:rsid w:val="000D2733"/>
    <w:rsid w:val="000D40C9"/>
    <w:rsid w:val="000D485E"/>
    <w:rsid w:val="000D6B23"/>
    <w:rsid w:val="000D78E5"/>
    <w:rsid w:val="000E1FAF"/>
    <w:rsid w:val="000E314B"/>
    <w:rsid w:val="000E520C"/>
    <w:rsid w:val="000F44D2"/>
    <w:rsid w:val="000F6DFF"/>
    <w:rsid w:val="00106BCA"/>
    <w:rsid w:val="00110D8E"/>
    <w:rsid w:val="00120D81"/>
    <w:rsid w:val="00121A45"/>
    <w:rsid w:val="0012338C"/>
    <w:rsid w:val="00126220"/>
    <w:rsid w:val="001278FE"/>
    <w:rsid w:val="00130240"/>
    <w:rsid w:val="00132482"/>
    <w:rsid w:val="00133442"/>
    <w:rsid w:val="001477D3"/>
    <w:rsid w:val="001573F6"/>
    <w:rsid w:val="0016014A"/>
    <w:rsid w:val="00163CFC"/>
    <w:rsid w:val="00174463"/>
    <w:rsid w:val="0019321D"/>
    <w:rsid w:val="00197319"/>
    <w:rsid w:val="001A248A"/>
    <w:rsid w:val="001A26EE"/>
    <w:rsid w:val="001A7544"/>
    <w:rsid w:val="001B007F"/>
    <w:rsid w:val="001B2881"/>
    <w:rsid w:val="001C129D"/>
    <w:rsid w:val="001C4222"/>
    <w:rsid w:val="001C6349"/>
    <w:rsid w:val="001D33BA"/>
    <w:rsid w:val="001E3FA6"/>
    <w:rsid w:val="001F34E9"/>
    <w:rsid w:val="001F3B21"/>
    <w:rsid w:val="001F40B8"/>
    <w:rsid w:val="00214FFB"/>
    <w:rsid w:val="00215377"/>
    <w:rsid w:val="00217BB1"/>
    <w:rsid w:val="00223569"/>
    <w:rsid w:val="00224C24"/>
    <w:rsid w:val="00224F0C"/>
    <w:rsid w:val="00241C2F"/>
    <w:rsid w:val="00250C13"/>
    <w:rsid w:val="002628A1"/>
    <w:rsid w:val="00263CD7"/>
    <w:rsid w:val="00264631"/>
    <w:rsid w:val="0026494B"/>
    <w:rsid w:val="0027209D"/>
    <w:rsid w:val="00272949"/>
    <w:rsid w:val="002779D6"/>
    <w:rsid w:val="00280553"/>
    <w:rsid w:val="0028194D"/>
    <w:rsid w:val="00283C71"/>
    <w:rsid w:val="00283E80"/>
    <w:rsid w:val="00284C85"/>
    <w:rsid w:val="002860D1"/>
    <w:rsid w:val="002938D6"/>
    <w:rsid w:val="00293C07"/>
    <w:rsid w:val="00296F88"/>
    <w:rsid w:val="002A0095"/>
    <w:rsid w:val="002A6AF2"/>
    <w:rsid w:val="002B1510"/>
    <w:rsid w:val="002B375B"/>
    <w:rsid w:val="002C1B99"/>
    <w:rsid w:val="002C2C59"/>
    <w:rsid w:val="002C6B7C"/>
    <w:rsid w:val="002E2E14"/>
    <w:rsid w:val="002E4447"/>
    <w:rsid w:val="002E56E6"/>
    <w:rsid w:val="002E59EA"/>
    <w:rsid w:val="00301694"/>
    <w:rsid w:val="00304D4B"/>
    <w:rsid w:val="00306C4B"/>
    <w:rsid w:val="003120AF"/>
    <w:rsid w:val="00314AAD"/>
    <w:rsid w:val="003226A6"/>
    <w:rsid w:val="003272A9"/>
    <w:rsid w:val="003319F3"/>
    <w:rsid w:val="00336B9C"/>
    <w:rsid w:val="00337535"/>
    <w:rsid w:val="00337646"/>
    <w:rsid w:val="00354D9A"/>
    <w:rsid w:val="0036117B"/>
    <w:rsid w:val="00373126"/>
    <w:rsid w:val="00377742"/>
    <w:rsid w:val="00391782"/>
    <w:rsid w:val="00391CB8"/>
    <w:rsid w:val="003A7534"/>
    <w:rsid w:val="003B04A7"/>
    <w:rsid w:val="003B387F"/>
    <w:rsid w:val="003B75A6"/>
    <w:rsid w:val="003C2DF7"/>
    <w:rsid w:val="003C4086"/>
    <w:rsid w:val="003C6160"/>
    <w:rsid w:val="003D4386"/>
    <w:rsid w:val="003D4F2C"/>
    <w:rsid w:val="003E3068"/>
    <w:rsid w:val="003E3122"/>
    <w:rsid w:val="003F2CB7"/>
    <w:rsid w:val="003F6917"/>
    <w:rsid w:val="003F6C26"/>
    <w:rsid w:val="004030BE"/>
    <w:rsid w:val="0040329D"/>
    <w:rsid w:val="00410B24"/>
    <w:rsid w:val="004114DD"/>
    <w:rsid w:val="00417197"/>
    <w:rsid w:val="00424AF1"/>
    <w:rsid w:val="0042702B"/>
    <w:rsid w:val="00430F6E"/>
    <w:rsid w:val="00432C25"/>
    <w:rsid w:val="004343E3"/>
    <w:rsid w:val="0043545C"/>
    <w:rsid w:val="004372D9"/>
    <w:rsid w:val="004429B8"/>
    <w:rsid w:val="00442C2F"/>
    <w:rsid w:val="0044451F"/>
    <w:rsid w:val="00444674"/>
    <w:rsid w:val="00450836"/>
    <w:rsid w:val="00451F65"/>
    <w:rsid w:val="00456110"/>
    <w:rsid w:val="004648C2"/>
    <w:rsid w:val="00470560"/>
    <w:rsid w:val="00471BAE"/>
    <w:rsid w:val="00475187"/>
    <w:rsid w:val="004819EF"/>
    <w:rsid w:val="004869E6"/>
    <w:rsid w:val="004A1B99"/>
    <w:rsid w:val="004A1EA0"/>
    <w:rsid w:val="004A5FE1"/>
    <w:rsid w:val="004B036E"/>
    <w:rsid w:val="004B153F"/>
    <w:rsid w:val="004B2F11"/>
    <w:rsid w:val="004B53BC"/>
    <w:rsid w:val="004B6B40"/>
    <w:rsid w:val="004B7FE1"/>
    <w:rsid w:val="004C0BB2"/>
    <w:rsid w:val="004C34DC"/>
    <w:rsid w:val="004C509B"/>
    <w:rsid w:val="004D2A2E"/>
    <w:rsid w:val="004F52D1"/>
    <w:rsid w:val="005259E1"/>
    <w:rsid w:val="005330D3"/>
    <w:rsid w:val="00533190"/>
    <w:rsid w:val="005423B7"/>
    <w:rsid w:val="005464FC"/>
    <w:rsid w:val="005619C3"/>
    <w:rsid w:val="00562AB1"/>
    <w:rsid w:val="00563D74"/>
    <w:rsid w:val="00570534"/>
    <w:rsid w:val="00570F1C"/>
    <w:rsid w:val="00571DEC"/>
    <w:rsid w:val="00573BF9"/>
    <w:rsid w:val="00587E1B"/>
    <w:rsid w:val="00591F44"/>
    <w:rsid w:val="00593A4F"/>
    <w:rsid w:val="00594017"/>
    <w:rsid w:val="00594F01"/>
    <w:rsid w:val="00595B85"/>
    <w:rsid w:val="005A24DA"/>
    <w:rsid w:val="005A5114"/>
    <w:rsid w:val="005A5126"/>
    <w:rsid w:val="005A73A8"/>
    <w:rsid w:val="005C68FC"/>
    <w:rsid w:val="005D03D4"/>
    <w:rsid w:val="005D0BB9"/>
    <w:rsid w:val="005D392C"/>
    <w:rsid w:val="005D41B1"/>
    <w:rsid w:val="005D553B"/>
    <w:rsid w:val="005E797E"/>
    <w:rsid w:val="005F29AB"/>
    <w:rsid w:val="00600E61"/>
    <w:rsid w:val="006017B4"/>
    <w:rsid w:val="00630962"/>
    <w:rsid w:val="00632ACC"/>
    <w:rsid w:val="00637BD9"/>
    <w:rsid w:val="006421E1"/>
    <w:rsid w:val="00643BA7"/>
    <w:rsid w:val="00673D22"/>
    <w:rsid w:val="00674761"/>
    <w:rsid w:val="00683766"/>
    <w:rsid w:val="00687647"/>
    <w:rsid w:val="006A0D4B"/>
    <w:rsid w:val="006A476E"/>
    <w:rsid w:val="006A7490"/>
    <w:rsid w:val="006B2E8D"/>
    <w:rsid w:val="006B3961"/>
    <w:rsid w:val="006C3529"/>
    <w:rsid w:val="006C360A"/>
    <w:rsid w:val="006C7E63"/>
    <w:rsid w:val="006D1E93"/>
    <w:rsid w:val="006D402F"/>
    <w:rsid w:val="006E6102"/>
    <w:rsid w:val="006F4BF8"/>
    <w:rsid w:val="006F5B84"/>
    <w:rsid w:val="006F7A97"/>
    <w:rsid w:val="006F7EB9"/>
    <w:rsid w:val="00701EAD"/>
    <w:rsid w:val="00710319"/>
    <w:rsid w:val="00715466"/>
    <w:rsid w:val="0071639D"/>
    <w:rsid w:val="0071710F"/>
    <w:rsid w:val="007235D4"/>
    <w:rsid w:val="007250EC"/>
    <w:rsid w:val="00726B93"/>
    <w:rsid w:val="00741207"/>
    <w:rsid w:val="00742FF0"/>
    <w:rsid w:val="0075422B"/>
    <w:rsid w:val="00762756"/>
    <w:rsid w:val="00770BC5"/>
    <w:rsid w:val="00776650"/>
    <w:rsid w:val="00780557"/>
    <w:rsid w:val="00780E5E"/>
    <w:rsid w:val="00784C9B"/>
    <w:rsid w:val="00792350"/>
    <w:rsid w:val="0079302B"/>
    <w:rsid w:val="00794C14"/>
    <w:rsid w:val="00797E64"/>
    <w:rsid w:val="007A4126"/>
    <w:rsid w:val="007A463C"/>
    <w:rsid w:val="007B6B45"/>
    <w:rsid w:val="007C1E68"/>
    <w:rsid w:val="007C2A3F"/>
    <w:rsid w:val="007C2E00"/>
    <w:rsid w:val="007C377E"/>
    <w:rsid w:val="007C5E15"/>
    <w:rsid w:val="007D4AE0"/>
    <w:rsid w:val="007E6CB6"/>
    <w:rsid w:val="007F002E"/>
    <w:rsid w:val="007F66D6"/>
    <w:rsid w:val="007F6FCF"/>
    <w:rsid w:val="00800BD9"/>
    <w:rsid w:val="00815387"/>
    <w:rsid w:val="00822579"/>
    <w:rsid w:val="00827BF5"/>
    <w:rsid w:val="00831861"/>
    <w:rsid w:val="00851794"/>
    <w:rsid w:val="00851CF1"/>
    <w:rsid w:val="00852A51"/>
    <w:rsid w:val="00853DDD"/>
    <w:rsid w:val="008553B9"/>
    <w:rsid w:val="008630AC"/>
    <w:rsid w:val="00875944"/>
    <w:rsid w:val="00880C62"/>
    <w:rsid w:val="008866C8"/>
    <w:rsid w:val="00895EA8"/>
    <w:rsid w:val="00897778"/>
    <w:rsid w:val="008A3DFD"/>
    <w:rsid w:val="008A5538"/>
    <w:rsid w:val="008B2935"/>
    <w:rsid w:val="008B7324"/>
    <w:rsid w:val="008C6C37"/>
    <w:rsid w:val="008D7767"/>
    <w:rsid w:val="008E0DCE"/>
    <w:rsid w:val="008E1C2A"/>
    <w:rsid w:val="008E2217"/>
    <w:rsid w:val="008E3421"/>
    <w:rsid w:val="008E6480"/>
    <w:rsid w:val="008F73A2"/>
    <w:rsid w:val="009040CB"/>
    <w:rsid w:val="00927E84"/>
    <w:rsid w:val="00932D77"/>
    <w:rsid w:val="0093615A"/>
    <w:rsid w:val="00936430"/>
    <w:rsid w:val="0094293F"/>
    <w:rsid w:val="009501E4"/>
    <w:rsid w:val="00950DCF"/>
    <w:rsid w:val="00952987"/>
    <w:rsid w:val="009574DE"/>
    <w:rsid w:val="00962678"/>
    <w:rsid w:val="009640C0"/>
    <w:rsid w:val="009737EC"/>
    <w:rsid w:val="00973C38"/>
    <w:rsid w:val="00974A2C"/>
    <w:rsid w:val="0097522A"/>
    <w:rsid w:val="0099055C"/>
    <w:rsid w:val="00994C0E"/>
    <w:rsid w:val="009A0C5A"/>
    <w:rsid w:val="009A1DF2"/>
    <w:rsid w:val="009A4046"/>
    <w:rsid w:val="009B05E7"/>
    <w:rsid w:val="009B3B7D"/>
    <w:rsid w:val="009C7DCF"/>
    <w:rsid w:val="009E1D3B"/>
    <w:rsid w:val="009F72A1"/>
    <w:rsid w:val="00A01578"/>
    <w:rsid w:val="00A026FF"/>
    <w:rsid w:val="00A03981"/>
    <w:rsid w:val="00A134E5"/>
    <w:rsid w:val="00A14879"/>
    <w:rsid w:val="00A155C6"/>
    <w:rsid w:val="00A173CC"/>
    <w:rsid w:val="00A325B0"/>
    <w:rsid w:val="00A33F09"/>
    <w:rsid w:val="00A40FC6"/>
    <w:rsid w:val="00A425F0"/>
    <w:rsid w:val="00A5186C"/>
    <w:rsid w:val="00A6514E"/>
    <w:rsid w:val="00A662E5"/>
    <w:rsid w:val="00A72AF8"/>
    <w:rsid w:val="00A7530C"/>
    <w:rsid w:val="00A76D95"/>
    <w:rsid w:val="00A81959"/>
    <w:rsid w:val="00A868DE"/>
    <w:rsid w:val="00A9100F"/>
    <w:rsid w:val="00A93796"/>
    <w:rsid w:val="00A9591D"/>
    <w:rsid w:val="00AA17B5"/>
    <w:rsid w:val="00AA219F"/>
    <w:rsid w:val="00AA2927"/>
    <w:rsid w:val="00AA344C"/>
    <w:rsid w:val="00AB3234"/>
    <w:rsid w:val="00AB7275"/>
    <w:rsid w:val="00AC08A0"/>
    <w:rsid w:val="00AC49D3"/>
    <w:rsid w:val="00AC6587"/>
    <w:rsid w:val="00AD4C10"/>
    <w:rsid w:val="00AD570D"/>
    <w:rsid w:val="00AE00F5"/>
    <w:rsid w:val="00AE0A90"/>
    <w:rsid w:val="00AF4BE9"/>
    <w:rsid w:val="00AF6030"/>
    <w:rsid w:val="00AF6A93"/>
    <w:rsid w:val="00B1654D"/>
    <w:rsid w:val="00B21AAC"/>
    <w:rsid w:val="00B25298"/>
    <w:rsid w:val="00B34E84"/>
    <w:rsid w:val="00B40A14"/>
    <w:rsid w:val="00B417E3"/>
    <w:rsid w:val="00B43633"/>
    <w:rsid w:val="00B43FCC"/>
    <w:rsid w:val="00B5642F"/>
    <w:rsid w:val="00B6112C"/>
    <w:rsid w:val="00B62BC1"/>
    <w:rsid w:val="00B654A0"/>
    <w:rsid w:val="00B802F3"/>
    <w:rsid w:val="00B855D1"/>
    <w:rsid w:val="00B93B0B"/>
    <w:rsid w:val="00B96840"/>
    <w:rsid w:val="00B96FDF"/>
    <w:rsid w:val="00BA0819"/>
    <w:rsid w:val="00BA0F52"/>
    <w:rsid w:val="00BA3C67"/>
    <w:rsid w:val="00BA7CB2"/>
    <w:rsid w:val="00BB1B62"/>
    <w:rsid w:val="00BB2825"/>
    <w:rsid w:val="00BB2F3C"/>
    <w:rsid w:val="00BB4695"/>
    <w:rsid w:val="00BB54C5"/>
    <w:rsid w:val="00BB5F86"/>
    <w:rsid w:val="00BB72A6"/>
    <w:rsid w:val="00BC7A80"/>
    <w:rsid w:val="00BE57E7"/>
    <w:rsid w:val="00BE77B5"/>
    <w:rsid w:val="00BF2676"/>
    <w:rsid w:val="00C04F76"/>
    <w:rsid w:val="00C12EEB"/>
    <w:rsid w:val="00C276CC"/>
    <w:rsid w:val="00C35303"/>
    <w:rsid w:val="00C373BD"/>
    <w:rsid w:val="00C4377E"/>
    <w:rsid w:val="00C45A19"/>
    <w:rsid w:val="00C47B06"/>
    <w:rsid w:val="00C504EF"/>
    <w:rsid w:val="00C527A2"/>
    <w:rsid w:val="00C54163"/>
    <w:rsid w:val="00C56AEC"/>
    <w:rsid w:val="00C56F8D"/>
    <w:rsid w:val="00C60986"/>
    <w:rsid w:val="00C657F7"/>
    <w:rsid w:val="00C65AB6"/>
    <w:rsid w:val="00C7072B"/>
    <w:rsid w:val="00C73051"/>
    <w:rsid w:val="00C74D62"/>
    <w:rsid w:val="00C757DD"/>
    <w:rsid w:val="00C76044"/>
    <w:rsid w:val="00C81814"/>
    <w:rsid w:val="00C82619"/>
    <w:rsid w:val="00C92924"/>
    <w:rsid w:val="00C93233"/>
    <w:rsid w:val="00CA1035"/>
    <w:rsid w:val="00CA1406"/>
    <w:rsid w:val="00CA5158"/>
    <w:rsid w:val="00CB05F3"/>
    <w:rsid w:val="00CB18C1"/>
    <w:rsid w:val="00CB23B8"/>
    <w:rsid w:val="00CC3C2B"/>
    <w:rsid w:val="00CC736C"/>
    <w:rsid w:val="00CD3EB7"/>
    <w:rsid w:val="00CD7809"/>
    <w:rsid w:val="00CE2843"/>
    <w:rsid w:val="00CE3675"/>
    <w:rsid w:val="00CF218A"/>
    <w:rsid w:val="00CF59C1"/>
    <w:rsid w:val="00CF7FA9"/>
    <w:rsid w:val="00D00260"/>
    <w:rsid w:val="00D037D6"/>
    <w:rsid w:val="00D055B0"/>
    <w:rsid w:val="00D20195"/>
    <w:rsid w:val="00D265AF"/>
    <w:rsid w:val="00D2688C"/>
    <w:rsid w:val="00D32A75"/>
    <w:rsid w:val="00D33774"/>
    <w:rsid w:val="00D340E2"/>
    <w:rsid w:val="00D417E3"/>
    <w:rsid w:val="00D508F5"/>
    <w:rsid w:val="00D54032"/>
    <w:rsid w:val="00D6089F"/>
    <w:rsid w:val="00D65900"/>
    <w:rsid w:val="00D7268A"/>
    <w:rsid w:val="00D7477F"/>
    <w:rsid w:val="00D822CE"/>
    <w:rsid w:val="00D836E0"/>
    <w:rsid w:val="00D9218D"/>
    <w:rsid w:val="00D939CB"/>
    <w:rsid w:val="00D94022"/>
    <w:rsid w:val="00D973AC"/>
    <w:rsid w:val="00DB103F"/>
    <w:rsid w:val="00DB1B60"/>
    <w:rsid w:val="00DC2016"/>
    <w:rsid w:val="00DC70F3"/>
    <w:rsid w:val="00DC767B"/>
    <w:rsid w:val="00DD041B"/>
    <w:rsid w:val="00DD1E42"/>
    <w:rsid w:val="00DD59F0"/>
    <w:rsid w:val="00DD76FF"/>
    <w:rsid w:val="00DE32A8"/>
    <w:rsid w:val="00DE7BD9"/>
    <w:rsid w:val="00DF63BE"/>
    <w:rsid w:val="00DF66E8"/>
    <w:rsid w:val="00DF6797"/>
    <w:rsid w:val="00E05E04"/>
    <w:rsid w:val="00E06A58"/>
    <w:rsid w:val="00E169C3"/>
    <w:rsid w:val="00E1749D"/>
    <w:rsid w:val="00E2676F"/>
    <w:rsid w:val="00E33262"/>
    <w:rsid w:val="00E3715F"/>
    <w:rsid w:val="00E405CF"/>
    <w:rsid w:val="00E41560"/>
    <w:rsid w:val="00E472C1"/>
    <w:rsid w:val="00E47554"/>
    <w:rsid w:val="00E5418F"/>
    <w:rsid w:val="00E664B0"/>
    <w:rsid w:val="00E71ED7"/>
    <w:rsid w:val="00E72280"/>
    <w:rsid w:val="00E73596"/>
    <w:rsid w:val="00E738C8"/>
    <w:rsid w:val="00E76686"/>
    <w:rsid w:val="00E82413"/>
    <w:rsid w:val="00E83093"/>
    <w:rsid w:val="00E93EEA"/>
    <w:rsid w:val="00EA0E90"/>
    <w:rsid w:val="00EA216F"/>
    <w:rsid w:val="00EA40D4"/>
    <w:rsid w:val="00EA4E73"/>
    <w:rsid w:val="00EA6EA8"/>
    <w:rsid w:val="00EB37F1"/>
    <w:rsid w:val="00EB748B"/>
    <w:rsid w:val="00EC4533"/>
    <w:rsid w:val="00ED297A"/>
    <w:rsid w:val="00EE1896"/>
    <w:rsid w:val="00F038EF"/>
    <w:rsid w:val="00F06DE9"/>
    <w:rsid w:val="00F227B9"/>
    <w:rsid w:val="00F236CD"/>
    <w:rsid w:val="00F23E1C"/>
    <w:rsid w:val="00F35B82"/>
    <w:rsid w:val="00F365AD"/>
    <w:rsid w:val="00F41F5E"/>
    <w:rsid w:val="00F42067"/>
    <w:rsid w:val="00F46C6D"/>
    <w:rsid w:val="00F50C15"/>
    <w:rsid w:val="00F52236"/>
    <w:rsid w:val="00F5302C"/>
    <w:rsid w:val="00F53430"/>
    <w:rsid w:val="00F5680E"/>
    <w:rsid w:val="00F729F5"/>
    <w:rsid w:val="00F76619"/>
    <w:rsid w:val="00F824CC"/>
    <w:rsid w:val="00F902D7"/>
    <w:rsid w:val="00FA238E"/>
    <w:rsid w:val="00FA4DCC"/>
    <w:rsid w:val="00FA4F97"/>
    <w:rsid w:val="00FA6B43"/>
    <w:rsid w:val="00FB13BC"/>
    <w:rsid w:val="00FB57D7"/>
    <w:rsid w:val="00FB58E5"/>
    <w:rsid w:val="00FC4C31"/>
    <w:rsid w:val="00FC6369"/>
    <w:rsid w:val="00FC6B89"/>
    <w:rsid w:val="00FC717B"/>
    <w:rsid w:val="00FD070A"/>
    <w:rsid w:val="00FD5B95"/>
    <w:rsid w:val="00FD607D"/>
    <w:rsid w:val="00FD69E9"/>
    <w:rsid w:val="00FD70F0"/>
    <w:rsid w:val="00FE5E81"/>
    <w:rsid w:val="00FF0014"/>
    <w:rsid w:val="00FF4D1C"/>
    <w:rsid w:val="00FF5BBC"/>
    <w:rsid w:val="00FF6ACA"/>
    <w:rsid w:val="0B824EFF"/>
    <w:rsid w:val="0D3E035B"/>
    <w:rsid w:val="0D9EAD9C"/>
    <w:rsid w:val="0EA7A35D"/>
    <w:rsid w:val="1063F546"/>
    <w:rsid w:val="131438DB"/>
    <w:rsid w:val="2A6F6C9D"/>
    <w:rsid w:val="2CBE6005"/>
    <w:rsid w:val="30E37A43"/>
    <w:rsid w:val="36FB3316"/>
    <w:rsid w:val="38E7F5CD"/>
    <w:rsid w:val="3D4DDDCB"/>
    <w:rsid w:val="411DE4BB"/>
    <w:rsid w:val="42738F3D"/>
    <w:rsid w:val="46273D05"/>
    <w:rsid w:val="465B8F9A"/>
    <w:rsid w:val="484F77B2"/>
    <w:rsid w:val="4E677E1A"/>
    <w:rsid w:val="5A213BCB"/>
    <w:rsid w:val="7418CF02"/>
    <w:rsid w:val="74E7D445"/>
    <w:rsid w:val="76843C1E"/>
    <w:rsid w:val="7C8DD672"/>
    <w:rsid w:val="7E6F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BBB2B3"/>
  <w14:defaultImageDpi w14:val="300"/>
  <w15:chartTrackingRefBased/>
  <w15:docId w15:val="{36936375-4889-4DA6-973B-A045C4FF7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uiPriority w:val="39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pPr>
      <w:keepLines/>
      <w:spacing w:after="120"/>
      <w:ind w:left="720"/>
    </w:p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link w:val="InfoBlueChar"/>
    <w:autoRedefine/>
    <w:rsid w:val="00C35303"/>
    <w:pPr>
      <w:spacing w:after="120"/>
      <w:ind w:left="720"/>
      <w:jc w:val="both"/>
    </w:pPr>
    <w:rPr>
      <w:i/>
      <w:iCs/>
      <w:color w:val="0000FF"/>
      <w:lang w:val="pt-BR"/>
    </w:rPr>
  </w:style>
  <w:style w:type="character" w:styleId="Hyperlink">
    <w:name w:val="Hyperlink"/>
    <w:rPr>
      <w:color w:val="0000FF"/>
      <w:u w:val="single"/>
    </w:rPr>
  </w:style>
  <w:style w:type="character" w:styleId="Forte">
    <w:name w:val="Strong"/>
    <w:qFormat/>
    <w:rPr>
      <w:b/>
      <w:bCs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rPr>
      <w:rFonts w:ascii="Courier New" w:hAnsi="Courier New"/>
      <w:noProof/>
      <w:color w:val="808080"/>
    </w:rPr>
  </w:style>
  <w:style w:type="character" w:customStyle="1" w:styleId="tw4winInternal">
    <w:name w:val="tw4winInternal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customStyle="1" w:styleId="TEXTOCOMUM">
    <w:name w:val="TEXTO COMUM"/>
    <w:basedOn w:val="Normal"/>
    <w:rsid w:val="00BB54C5"/>
    <w:pPr>
      <w:widowControl/>
      <w:autoSpaceDE/>
      <w:autoSpaceDN/>
      <w:spacing w:line="240" w:lineRule="auto"/>
      <w:jc w:val="both"/>
    </w:pPr>
    <w:rPr>
      <w:snapToGrid/>
      <w:sz w:val="28"/>
      <w:szCs w:val="24"/>
      <w:lang w:val="pt-BR" w:eastAsia="pt-BR"/>
    </w:rPr>
  </w:style>
  <w:style w:type="character" w:customStyle="1" w:styleId="InfoBlueChar">
    <w:name w:val="InfoBlue Char"/>
    <w:link w:val="InfoBlue"/>
    <w:rsid w:val="00C35303"/>
    <w:rPr>
      <w:i/>
      <w:iCs/>
      <w:snapToGrid w:val="0"/>
      <w:color w:val="0000FF"/>
      <w:lang w:val="pt-BR" w:eastAsia="en-US" w:bidi="ar-SA"/>
    </w:rPr>
  </w:style>
  <w:style w:type="table" w:styleId="Tabelacomgrade">
    <w:name w:val="Table Grid"/>
    <w:basedOn w:val="Tabelanormal"/>
    <w:uiPriority w:val="59"/>
    <w:rsid w:val="00C45A19"/>
    <w:pPr>
      <w:widowControl w:val="0"/>
      <w:autoSpaceDE w:val="0"/>
      <w:autoSpaceDN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quisito">
    <w:name w:val="Requisito"/>
    <w:basedOn w:val="Ttulo3"/>
    <w:next w:val="Corpodetexto"/>
    <w:rsid w:val="00C45A19"/>
    <w:pPr>
      <w:spacing w:before="0" w:after="0" w:line="240" w:lineRule="auto"/>
      <w:ind w:left="0" w:firstLine="0"/>
    </w:pPr>
    <w:rPr>
      <w:rFonts w:ascii="Lucida Sans" w:hAnsi="Lucida Sans"/>
      <w:i w:val="0"/>
      <w:sz w:val="24"/>
      <w:szCs w:val="24"/>
      <w:u w:val="single"/>
      <w:lang w:val="pt-BR"/>
    </w:rPr>
  </w:style>
  <w:style w:type="paragraph" w:customStyle="1" w:styleId="Explicao">
    <w:name w:val="Explicação"/>
    <w:basedOn w:val="InfoBlue"/>
    <w:rsid w:val="00C45A19"/>
    <w:pPr>
      <w:spacing w:after="0" w:line="240" w:lineRule="auto"/>
      <w:ind w:left="0"/>
    </w:pPr>
  </w:style>
  <w:style w:type="paragraph" w:customStyle="1" w:styleId="Itemcombullet">
    <w:name w:val="Item com bullet"/>
    <w:basedOn w:val="Normal"/>
    <w:rsid w:val="00E76686"/>
    <w:pPr>
      <w:numPr>
        <w:numId w:val="23"/>
      </w:numPr>
    </w:pPr>
  </w:style>
  <w:style w:type="paragraph" w:styleId="Reviso">
    <w:name w:val="Revision"/>
    <w:hidden/>
    <w:uiPriority w:val="71"/>
    <w:rsid w:val="00852A51"/>
    <w:rPr>
      <w:snapToGrid w:val="0"/>
      <w:lang w:val="en-US" w:eastAsia="en-US"/>
    </w:rPr>
  </w:style>
  <w:style w:type="character" w:styleId="Refdecomentrio">
    <w:name w:val="annotation reference"/>
    <w:rsid w:val="00852A51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852A51"/>
  </w:style>
  <w:style w:type="character" w:customStyle="1" w:styleId="TextodecomentrioChar">
    <w:name w:val="Texto de comentário Char"/>
    <w:link w:val="Textodecomentrio"/>
    <w:rsid w:val="00852A51"/>
    <w:rPr>
      <w:snapToGrid w:val="0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852A51"/>
    <w:rPr>
      <w:b/>
      <w:bCs/>
    </w:rPr>
  </w:style>
  <w:style w:type="character" w:customStyle="1" w:styleId="AssuntodocomentrioChar">
    <w:name w:val="Assunto do comentário Char"/>
    <w:link w:val="Assuntodocomentrio"/>
    <w:rsid w:val="00852A51"/>
    <w:rPr>
      <w:b/>
      <w:bCs/>
      <w:snapToGrid w:val="0"/>
      <w:lang w:val="en-US" w:eastAsia="en-US"/>
    </w:rPr>
  </w:style>
  <w:style w:type="paragraph" w:styleId="Textodebalo">
    <w:name w:val="Balloon Text"/>
    <w:basedOn w:val="Normal"/>
    <w:link w:val="TextodebaloChar"/>
    <w:rsid w:val="00852A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852A51"/>
    <w:rPr>
      <w:rFonts w:ascii="Segoe UI" w:hAnsi="Segoe UI" w:cs="Segoe UI"/>
      <w:snapToGrid w:val="0"/>
      <w:sz w:val="18"/>
      <w:szCs w:val="18"/>
      <w:lang w:val="en-US" w:eastAsia="en-US"/>
    </w:rPr>
  </w:style>
  <w:style w:type="character" w:styleId="MenoPendente">
    <w:name w:val="Unresolved Mention"/>
    <w:uiPriority w:val="99"/>
    <w:semiHidden/>
    <w:unhideWhenUsed/>
    <w:rsid w:val="00852A51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72"/>
    <w:qFormat/>
    <w:rsid w:val="00304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eila.reinehr\Meus%20documentos\F&#225;brica%20de%20Software%202003\RUP\RUP2002a_portugu&#234;s\wordtmpl\rup_sad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803FAC50322647B02AA6B75C561279" ma:contentTypeVersion="7" ma:contentTypeDescription="Create a new document." ma:contentTypeScope="" ma:versionID="3e8ebc790a37f424c12eaf6e283668a6">
  <xsd:schema xmlns:xsd="http://www.w3.org/2001/XMLSchema" xmlns:xs="http://www.w3.org/2001/XMLSchema" xmlns:p="http://schemas.microsoft.com/office/2006/metadata/properties" xmlns:ns3="c8a09b6f-8890-4336-81f2-e7e94c941fa2" xmlns:ns4="5d5b027a-a086-4996-bcb9-b022a33c6cac" targetNamespace="http://schemas.microsoft.com/office/2006/metadata/properties" ma:root="true" ma:fieldsID="0f3de55bf2f820c7e86ad580eeb554c2" ns3:_="" ns4:_="">
    <xsd:import namespace="c8a09b6f-8890-4336-81f2-e7e94c941fa2"/>
    <xsd:import namespace="5d5b027a-a086-4996-bcb9-b022a33c6c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09b6f-8890-4336-81f2-e7e94c941f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b027a-a086-4996-bcb9-b022a33c6ca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AB6A14-D764-4CF0-9012-3D4FE4AA7D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4A5D90-2B8C-4ABD-9724-3AD51B3CC6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AED840-690F-46C5-A43A-04AF6B517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09b6f-8890-4336-81f2-e7e94c941fa2"/>
    <ds:schemaRef ds:uri="5d5b027a-a086-4996-bcb9-b022a33c6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rup_sad.dot</Template>
  <TotalTime>3</TotalTime>
  <Pages>5</Pages>
  <Words>693</Words>
  <Characters>3748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Testes</vt:lpstr>
      <vt:lpstr>Plano de Testes</vt:lpstr>
    </vt:vector>
  </TitlesOfParts>
  <Manager/>
  <Company/>
  <LinksUpToDate>false</LinksUpToDate>
  <CharactersWithSpaces>4433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</dc:title>
  <dc:subject>&lt;Nome do Projeto&gt;</dc:subject>
  <dc:creator>r</dc:creator>
  <cp:keywords/>
  <dc:description/>
  <cp:lastModifiedBy>Eugenio Polistchuk Berendsen</cp:lastModifiedBy>
  <cp:revision>2</cp:revision>
  <cp:lastPrinted>2007-04-19T01:40:00Z</cp:lastPrinted>
  <dcterms:created xsi:type="dcterms:W3CDTF">2025-11-10T21:37:00Z</dcterms:created>
  <dcterms:modified xsi:type="dcterms:W3CDTF">2025-11-10T21:37:00Z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  <property fmtid="{D5CDD505-2E9C-101B-9397-08002B2CF9AE}" pid="3" name="ContentTypeId">
    <vt:lpwstr>0x010100DB803FAC50322647B02AA6B75C561279</vt:lpwstr>
  </property>
</Properties>
</file>